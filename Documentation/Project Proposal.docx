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14:paraId="768CD657" w14:textId="6830FC7F" w:rsidR="006B51A8" w:rsidRPr="006B51A8" w:rsidRDefault="00423B68" w:rsidP="006B51A8">
          <w:pPr>
            <w:rPr>
              <w:noProof/>
              <w:color w:val="775F55" w:themeColor="text2"/>
              <w:sz w:val="32"/>
              <w:szCs w:val="40"/>
            </w:rPr>
          </w:pPr>
          <w:r>
            <w:rPr>
              <w:noProof/>
              <w:lang w:eastAsia="en-US"/>
            </w:rPr>
            <mc:AlternateContent>
              <mc:Choice Requires="wps">
                <w:drawing>
                  <wp:anchor distT="0" distB="0" distL="114300" distR="114300" simplePos="0" relativeHeight="251661312" behindDoc="0" locked="1" layoutInCell="1" allowOverlap="1" wp14:anchorId="6FC9E09A" wp14:editId="2EBA7546">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0028C" w14:textId="62A098E4" w:rsidR="00434443" w:rsidRDefault="00434443">
                                <w:pPr>
                                  <w:pStyle w:val="Subtitle"/>
                                </w:pPr>
                                <w:r>
                                  <w:t xml:space="preserve">Presented by: </w:t>
                                </w:r>
                                <w:sdt>
                                  <w:sdtPr>
                                    <w:rPr>
                                      <w:i/>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6B51A8">
                                      <w:rPr>
                                        <w:i/>
                                      </w:rPr>
                                      <w:t>Grant, Gabe, Adrian, Jordan</w:t>
                                    </w:r>
                                  </w:sdtContent>
                                </w:sdt>
                              </w:p>
                              <w:p w14:paraId="01FEB811" w14:textId="2FDDFBB3" w:rsidR="00434443" w:rsidRDefault="003A7088">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6B51A8">
                                      <w:t>Harrisburg University</w:t>
                                    </w:r>
                                  </w:sdtContent>
                                </w:sdt>
                              </w:p>
                              <w:p w14:paraId="23E80A51" w14:textId="77777777" w:rsidR="00434443" w:rsidRDefault="00434443">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w14:anchorId="6FC9E09A"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14:paraId="77D0028C" w14:textId="62A098E4" w:rsidR="00434443" w:rsidRDefault="00434443">
                          <w:pPr>
                            <w:pStyle w:val="Subtitle"/>
                          </w:pPr>
                          <w:r>
                            <w:t xml:space="preserve">Presented by: </w:t>
                          </w:r>
                          <w:sdt>
                            <w:sdtPr>
                              <w:rPr>
                                <w:i/>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6B51A8">
                                <w:rPr>
                                  <w:i/>
                                </w:rPr>
                                <w:t>Grant, Gabe, Adrian, Jordan</w:t>
                              </w:r>
                            </w:sdtContent>
                          </w:sdt>
                        </w:p>
                        <w:p w14:paraId="01FEB811" w14:textId="2FDDFBB3" w:rsidR="00434443" w:rsidRDefault="00331AEC">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6B51A8">
                                <w:t>Harrisburg University</w:t>
                              </w:r>
                            </w:sdtContent>
                          </w:sdt>
                        </w:p>
                        <w:p w14:paraId="23E80A51" w14:textId="77777777" w:rsidR="00434443" w:rsidRDefault="00434443">
                          <w:pPr>
                            <w:pStyle w:val="Contactinfo"/>
                          </w:pP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0288" behindDoc="0" locked="1" layoutInCell="1" allowOverlap="1" wp14:anchorId="4231C5B0" wp14:editId="0A79C0D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8E076" w14:textId="019EC331" w:rsidR="00434443" w:rsidRDefault="008643C2">
                                <w:pPr>
                                  <w:pStyle w:val="Logo"/>
                                </w:pPr>
                                <w:r>
                                  <w:t>The Walking Dead: Pseudo-Salvation</w: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6737DE10" w14:textId="77777777" w:rsidR="00434443" w:rsidRDefault="00434443">
                                    <w:pPr>
                                      <w:pStyle w:val="Title"/>
                                    </w:pPr>
                                    <w:r>
                                      <w:t>Project Proposal</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654F0BCA" w14:textId="11678211" w:rsidR="00434443" w:rsidRDefault="006B51A8">
                                    <w:pPr>
                                      <w:pStyle w:val="Subtitle"/>
                                    </w:pPr>
                                    <w:r>
                                      <w:t>A survival</w:t>
                                    </w:r>
                                    <w:r w:rsidR="009C4421">
                                      <w:t xml:space="preserve"> </w:t>
                                    </w:r>
                                    <w:r>
                                      <w:t>horror digital game for the hit series the walking dead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231C5B0"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14:paraId="1C28E076" w14:textId="019EC331" w:rsidR="00434443" w:rsidRDefault="008643C2">
                          <w:pPr>
                            <w:pStyle w:val="Logo"/>
                          </w:pPr>
                          <w:r>
                            <w:t>The Walking Dead: Pseudo-Salvation</w: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6737DE10" w14:textId="77777777" w:rsidR="00434443" w:rsidRDefault="00434443">
                              <w:pPr>
                                <w:pStyle w:val="Title"/>
                              </w:pPr>
                              <w:r>
                                <w:t>Project Proposal</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654F0BCA" w14:textId="11678211" w:rsidR="00434443" w:rsidRDefault="006B51A8">
                              <w:pPr>
                                <w:pStyle w:val="Subtitle"/>
                              </w:pPr>
                              <w:r>
                                <w:t>A survival</w:t>
                              </w:r>
                              <w:r w:rsidR="009C4421">
                                <w:t xml:space="preserve"> </w:t>
                              </w:r>
                              <w:r>
                                <w:t>horror digital game for the hit series the walking dead</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2336" behindDoc="0" locked="1" layoutInCell="1" allowOverlap="1" wp14:anchorId="7BE6B729" wp14:editId="5D0DAAA9">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CB257" w14:textId="39D97CB9" w:rsidR="00434443" w:rsidRDefault="00434443">
                                <w:pPr>
                                  <w:pStyle w:val="Subtitle"/>
                                </w:pPr>
                                <w:r>
                                  <w:t xml:space="preserve">Version </w:t>
                                </w:r>
                                <w:sdt>
                                  <w:sdtPr>
                                    <w:id w:val="725191026"/>
                                  </w:sdtPr>
                                  <w:sdtEndPr/>
                                  <w:sdtContent>
                                    <w:r w:rsidR="008643C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2-15T00:00:00Z">
                                    <w:dateFormat w:val="MMMM d, yyyy"/>
                                    <w:lid w:val="en-US"/>
                                    <w:storeMappedDataAs w:val="dateTime"/>
                                    <w:calendar w:val="gregorian"/>
                                  </w:date>
                                </w:sdtPr>
                                <w:sdtEndPr/>
                                <w:sdtContent>
                                  <w:p w14:paraId="1F82A713" w14:textId="1FC79E54" w:rsidR="00434443" w:rsidRDefault="008643C2">
                                    <w:pPr>
                                      <w:pStyle w:val="Subtitle"/>
                                    </w:pPr>
                                    <w:r>
                                      <w:t>December 15,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7BE6B729" id="Text Box 33" o:spid="_x0000_s1028" type="#_x0000_t202" alt="Version number and date" style="position:absolute;left:0;text-align:left;margin-left:237.05pt;margin-top:0;width:288.25pt;height:46.7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7CECB257" w14:textId="39D97CB9" w:rsidR="00434443" w:rsidRDefault="00434443">
                          <w:pPr>
                            <w:pStyle w:val="Subtitle"/>
                          </w:pPr>
                          <w:r>
                            <w:t xml:space="preserve">Version </w:t>
                          </w:r>
                          <w:sdt>
                            <w:sdtPr>
                              <w:id w:val="725191026"/>
                            </w:sdtPr>
                            <w:sdtEndPr/>
                            <w:sdtContent>
                              <w:r w:rsidR="008643C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2-15T00:00:00Z">
                              <w:dateFormat w:val="MMMM d, yyyy"/>
                              <w:lid w:val="en-US"/>
                              <w:storeMappedDataAs w:val="dateTime"/>
                              <w:calendar w:val="gregorian"/>
                            </w:date>
                          </w:sdtPr>
                          <w:sdtEndPr/>
                          <w:sdtContent>
                            <w:p w14:paraId="1F82A713" w14:textId="1FC79E54" w:rsidR="00434443" w:rsidRDefault="008643C2">
                              <w:pPr>
                                <w:pStyle w:val="Subtitle"/>
                              </w:pPr>
                              <w:r>
                                <w:t>December 15, 2016</w:t>
                              </w:r>
                            </w:p>
                          </w:sdtContent>
                        </w:sdt>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9264" behindDoc="0" locked="0" layoutInCell="1" allowOverlap="1" wp14:anchorId="7058FE84" wp14:editId="2129081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60F6CC8"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Pr>
              <w:noProof/>
              <w:color w:val="775F55" w:themeColor="text2"/>
              <w:sz w:val="32"/>
              <w:szCs w:val="32"/>
            </w:rPr>
            <w:br w:type="page"/>
          </w:r>
        </w:p>
      </w:sdtContent>
    </w:sdt>
    <w:sdt>
      <w:sdtPr>
        <w:rPr>
          <w:rFonts w:asciiTheme="minorHAnsi" w:eastAsiaTheme="minorEastAsia" w:hAnsiTheme="minorHAnsi" w:cstheme="minorBidi"/>
          <w:caps w:val="0"/>
          <w:color w:val="auto"/>
          <w:sz w:val="22"/>
          <w:szCs w:val="22"/>
        </w:rPr>
        <w:id w:val="2001843215"/>
        <w:docPartObj>
          <w:docPartGallery w:val="Table of Contents"/>
          <w:docPartUnique/>
        </w:docPartObj>
      </w:sdtPr>
      <w:sdtEndPr>
        <w:rPr>
          <w:b/>
          <w:bCs/>
          <w:noProof/>
        </w:rPr>
      </w:sdtEndPr>
      <w:sdtContent>
        <w:p w14:paraId="1407CA82" w14:textId="58DD44E5" w:rsidR="006B51A8" w:rsidRDefault="006B51A8">
          <w:pPr>
            <w:pStyle w:val="TOCHeading"/>
          </w:pPr>
          <w:r>
            <w:t>Contents</w:t>
          </w:r>
        </w:p>
        <w:p w14:paraId="4CD6D013" w14:textId="77777777" w:rsidR="003A7088" w:rsidRDefault="006B51A8">
          <w:pPr>
            <w:pStyle w:val="TOC1"/>
            <w:rPr>
              <w:noProof/>
              <w:kern w:val="0"/>
              <w:sz w:val="22"/>
              <w:szCs w:val="22"/>
              <w:lang w:eastAsia="en-US"/>
              <w14:ligatures w14:val="none"/>
            </w:rPr>
          </w:pPr>
          <w:r>
            <w:fldChar w:fldCharType="begin"/>
          </w:r>
          <w:r>
            <w:instrText xml:space="preserve"> TOC \o "1-3" \h \z \u </w:instrText>
          </w:r>
          <w:r>
            <w:fldChar w:fldCharType="separate"/>
          </w:r>
          <w:bookmarkStart w:id="0" w:name="_GoBack"/>
          <w:bookmarkEnd w:id="0"/>
          <w:r w:rsidR="003A7088" w:rsidRPr="00EB3FCB">
            <w:rPr>
              <w:rStyle w:val="Hyperlink"/>
              <w:noProof/>
            </w:rPr>
            <w:fldChar w:fldCharType="begin"/>
          </w:r>
          <w:r w:rsidR="003A7088" w:rsidRPr="00EB3FCB">
            <w:rPr>
              <w:rStyle w:val="Hyperlink"/>
              <w:noProof/>
            </w:rPr>
            <w:instrText xml:space="preserve"> </w:instrText>
          </w:r>
          <w:r w:rsidR="003A7088">
            <w:rPr>
              <w:noProof/>
            </w:rPr>
            <w:instrText>HYPERLINK \l "_Toc443169314"</w:instrText>
          </w:r>
          <w:r w:rsidR="003A7088" w:rsidRPr="00EB3FCB">
            <w:rPr>
              <w:rStyle w:val="Hyperlink"/>
              <w:noProof/>
            </w:rPr>
            <w:instrText xml:space="preserve"> </w:instrText>
          </w:r>
          <w:r w:rsidR="003A7088" w:rsidRPr="00EB3FCB">
            <w:rPr>
              <w:rStyle w:val="Hyperlink"/>
              <w:noProof/>
            </w:rPr>
          </w:r>
          <w:r w:rsidR="003A7088" w:rsidRPr="00EB3FCB">
            <w:rPr>
              <w:rStyle w:val="Hyperlink"/>
              <w:noProof/>
            </w:rPr>
            <w:fldChar w:fldCharType="separate"/>
          </w:r>
          <w:r w:rsidR="003A7088" w:rsidRPr="00EB3FCB">
            <w:rPr>
              <w:rStyle w:val="Hyperlink"/>
              <w:noProof/>
            </w:rPr>
            <w:t>Company Overview</w:t>
          </w:r>
          <w:r w:rsidR="003A7088">
            <w:rPr>
              <w:noProof/>
              <w:webHidden/>
            </w:rPr>
            <w:tab/>
          </w:r>
          <w:r w:rsidR="003A7088">
            <w:rPr>
              <w:noProof/>
              <w:webHidden/>
            </w:rPr>
            <w:fldChar w:fldCharType="begin"/>
          </w:r>
          <w:r w:rsidR="003A7088">
            <w:rPr>
              <w:noProof/>
              <w:webHidden/>
            </w:rPr>
            <w:instrText xml:space="preserve"> PAGEREF _Toc443169314 \h </w:instrText>
          </w:r>
          <w:r w:rsidR="003A7088">
            <w:rPr>
              <w:noProof/>
              <w:webHidden/>
            </w:rPr>
          </w:r>
          <w:r w:rsidR="003A7088">
            <w:rPr>
              <w:noProof/>
              <w:webHidden/>
            </w:rPr>
            <w:fldChar w:fldCharType="separate"/>
          </w:r>
          <w:r w:rsidR="003A7088">
            <w:rPr>
              <w:noProof/>
              <w:webHidden/>
            </w:rPr>
            <w:t>2</w:t>
          </w:r>
          <w:r w:rsidR="003A7088">
            <w:rPr>
              <w:noProof/>
              <w:webHidden/>
            </w:rPr>
            <w:fldChar w:fldCharType="end"/>
          </w:r>
          <w:r w:rsidR="003A7088" w:rsidRPr="00EB3FCB">
            <w:rPr>
              <w:rStyle w:val="Hyperlink"/>
              <w:noProof/>
            </w:rPr>
            <w:fldChar w:fldCharType="end"/>
          </w:r>
        </w:p>
        <w:p w14:paraId="67F933FA" w14:textId="77777777" w:rsidR="003A7088" w:rsidRDefault="003A7088">
          <w:pPr>
            <w:pStyle w:val="TOC1"/>
            <w:rPr>
              <w:noProof/>
              <w:kern w:val="0"/>
              <w:sz w:val="22"/>
              <w:szCs w:val="22"/>
              <w:lang w:eastAsia="en-US"/>
              <w14:ligatures w14:val="none"/>
            </w:rPr>
          </w:pPr>
          <w:hyperlink w:anchor="_Toc443169315" w:history="1">
            <w:r w:rsidRPr="00EB3FCB">
              <w:rPr>
                <w:rStyle w:val="Hyperlink"/>
                <w:noProof/>
              </w:rPr>
              <w:t>Project Overview</w:t>
            </w:r>
            <w:r>
              <w:rPr>
                <w:noProof/>
                <w:webHidden/>
              </w:rPr>
              <w:tab/>
            </w:r>
            <w:r>
              <w:rPr>
                <w:noProof/>
                <w:webHidden/>
              </w:rPr>
              <w:fldChar w:fldCharType="begin"/>
            </w:r>
            <w:r>
              <w:rPr>
                <w:noProof/>
                <w:webHidden/>
              </w:rPr>
              <w:instrText xml:space="preserve"> PAGEREF _Toc443169315 \h </w:instrText>
            </w:r>
            <w:r>
              <w:rPr>
                <w:noProof/>
                <w:webHidden/>
              </w:rPr>
            </w:r>
            <w:r>
              <w:rPr>
                <w:noProof/>
                <w:webHidden/>
              </w:rPr>
              <w:fldChar w:fldCharType="separate"/>
            </w:r>
            <w:r>
              <w:rPr>
                <w:noProof/>
                <w:webHidden/>
              </w:rPr>
              <w:t>2</w:t>
            </w:r>
            <w:r>
              <w:rPr>
                <w:noProof/>
                <w:webHidden/>
              </w:rPr>
              <w:fldChar w:fldCharType="end"/>
            </w:r>
          </w:hyperlink>
        </w:p>
        <w:p w14:paraId="5E4BFE2C" w14:textId="77777777" w:rsidR="003A7088" w:rsidRDefault="003A7088">
          <w:pPr>
            <w:pStyle w:val="TOC1"/>
            <w:rPr>
              <w:noProof/>
              <w:kern w:val="0"/>
              <w:sz w:val="22"/>
              <w:szCs w:val="22"/>
              <w:lang w:eastAsia="en-US"/>
              <w14:ligatures w14:val="none"/>
            </w:rPr>
          </w:pPr>
          <w:hyperlink w:anchor="_Toc443169316" w:history="1">
            <w:r w:rsidRPr="00EB3FCB">
              <w:rPr>
                <w:rStyle w:val="Hyperlink"/>
                <w:noProof/>
              </w:rPr>
              <w:t>Project Goal</w:t>
            </w:r>
            <w:r>
              <w:rPr>
                <w:noProof/>
                <w:webHidden/>
              </w:rPr>
              <w:tab/>
            </w:r>
            <w:r>
              <w:rPr>
                <w:noProof/>
                <w:webHidden/>
              </w:rPr>
              <w:fldChar w:fldCharType="begin"/>
            </w:r>
            <w:r>
              <w:rPr>
                <w:noProof/>
                <w:webHidden/>
              </w:rPr>
              <w:instrText xml:space="preserve"> PAGEREF _Toc443169316 \h </w:instrText>
            </w:r>
            <w:r>
              <w:rPr>
                <w:noProof/>
                <w:webHidden/>
              </w:rPr>
            </w:r>
            <w:r>
              <w:rPr>
                <w:noProof/>
                <w:webHidden/>
              </w:rPr>
              <w:fldChar w:fldCharType="separate"/>
            </w:r>
            <w:r>
              <w:rPr>
                <w:noProof/>
                <w:webHidden/>
              </w:rPr>
              <w:t>2</w:t>
            </w:r>
            <w:r>
              <w:rPr>
                <w:noProof/>
                <w:webHidden/>
              </w:rPr>
              <w:fldChar w:fldCharType="end"/>
            </w:r>
          </w:hyperlink>
        </w:p>
        <w:p w14:paraId="2462BD98" w14:textId="77777777" w:rsidR="003A7088" w:rsidRDefault="003A7088">
          <w:pPr>
            <w:pStyle w:val="TOC1"/>
            <w:rPr>
              <w:noProof/>
              <w:kern w:val="0"/>
              <w:sz w:val="22"/>
              <w:szCs w:val="22"/>
              <w:lang w:eastAsia="en-US"/>
              <w14:ligatures w14:val="none"/>
            </w:rPr>
          </w:pPr>
          <w:hyperlink w:anchor="_Toc443169317" w:history="1">
            <w:r w:rsidRPr="00EB3FCB">
              <w:rPr>
                <w:rStyle w:val="Hyperlink"/>
                <w:noProof/>
              </w:rPr>
              <w:t>Project description</w:t>
            </w:r>
            <w:r>
              <w:rPr>
                <w:noProof/>
                <w:webHidden/>
              </w:rPr>
              <w:tab/>
            </w:r>
            <w:r>
              <w:rPr>
                <w:noProof/>
                <w:webHidden/>
              </w:rPr>
              <w:fldChar w:fldCharType="begin"/>
            </w:r>
            <w:r>
              <w:rPr>
                <w:noProof/>
                <w:webHidden/>
              </w:rPr>
              <w:instrText xml:space="preserve"> PAGEREF _Toc443169317 \h </w:instrText>
            </w:r>
            <w:r>
              <w:rPr>
                <w:noProof/>
                <w:webHidden/>
              </w:rPr>
            </w:r>
            <w:r>
              <w:rPr>
                <w:noProof/>
                <w:webHidden/>
              </w:rPr>
              <w:fldChar w:fldCharType="separate"/>
            </w:r>
            <w:r>
              <w:rPr>
                <w:noProof/>
                <w:webHidden/>
              </w:rPr>
              <w:t>2</w:t>
            </w:r>
            <w:r>
              <w:rPr>
                <w:noProof/>
                <w:webHidden/>
              </w:rPr>
              <w:fldChar w:fldCharType="end"/>
            </w:r>
          </w:hyperlink>
        </w:p>
        <w:p w14:paraId="7B10415D" w14:textId="77777777" w:rsidR="003A7088" w:rsidRDefault="003A7088">
          <w:pPr>
            <w:pStyle w:val="TOC2"/>
            <w:tabs>
              <w:tab w:val="right" w:leader="dot" w:pos="9350"/>
            </w:tabs>
            <w:rPr>
              <w:noProof/>
              <w:color w:val="auto"/>
              <w:kern w:val="0"/>
              <w:lang w:eastAsia="en-US"/>
              <w14:ligatures w14:val="none"/>
            </w:rPr>
          </w:pPr>
          <w:hyperlink w:anchor="_Toc443169318" w:history="1">
            <w:r w:rsidRPr="00EB3FCB">
              <w:rPr>
                <w:rStyle w:val="Hyperlink"/>
                <w:noProof/>
              </w:rPr>
              <w:t>Scope of work</w:t>
            </w:r>
            <w:r>
              <w:rPr>
                <w:noProof/>
                <w:webHidden/>
              </w:rPr>
              <w:tab/>
            </w:r>
            <w:r>
              <w:rPr>
                <w:noProof/>
                <w:webHidden/>
              </w:rPr>
              <w:fldChar w:fldCharType="begin"/>
            </w:r>
            <w:r>
              <w:rPr>
                <w:noProof/>
                <w:webHidden/>
              </w:rPr>
              <w:instrText xml:space="preserve"> PAGEREF _Toc443169318 \h </w:instrText>
            </w:r>
            <w:r>
              <w:rPr>
                <w:noProof/>
                <w:webHidden/>
              </w:rPr>
            </w:r>
            <w:r>
              <w:rPr>
                <w:noProof/>
                <w:webHidden/>
              </w:rPr>
              <w:fldChar w:fldCharType="separate"/>
            </w:r>
            <w:r>
              <w:rPr>
                <w:noProof/>
                <w:webHidden/>
              </w:rPr>
              <w:t>2</w:t>
            </w:r>
            <w:r>
              <w:rPr>
                <w:noProof/>
                <w:webHidden/>
              </w:rPr>
              <w:fldChar w:fldCharType="end"/>
            </w:r>
          </w:hyperlink>
        </w:p>
        <w:p w14:paraId="39A88220" w14:textId="77777777" w:rsidR="003A7088" w:rsidRDefault="003A7088">
          <w:pPr>
            <w:pStyle w:val="TOC2"/>
            <w:tabs>
              <w:tab w:val="right" w:leader="dot" w:pos="9350"/>
            </w:tabs>
            <w:rPr>
              <w:noProof/>
              <w:color w:val="auto"/>
              <w:kern w:val="0"/>
              <w:lang w:eastAsia="en-US"/>
              <w14:ligatures w14:val="none"/>
            </w:rPr>
          </w:pPr>
          <w:hyperlink w:anchor="_Toc443169319" w:history="1">
            <w:r w:rsidRPr="00EB3FCB">
              <w:rPr>
                <w:rStyle w:val="Hyperlink"/>
                <w:noProof/>
              </w:rPr>
              <w:t>Design Specifications</w:t>
            </w:r>
            <w:r>
              <w:rPr>
                <w:noProof/>
                <w:webHidden/>
              </w:rPr>
              <w:tab/>
            </w:r>
            <w:r>
              <w:rPr>
                <w:noProof/>
                <w:webHidden/>
              </w:rPr>
              <w:fldChar w:fldCharType="begin"/>
            </w:r>
            <w:r>
              <w:rPr>
                <w:noProof/>
                <w:webHidden/>
              </w:rPr>
              <w:instrText xml:space="preserve"> PAGEREF _Toc443169319 \h </w:instrText>
            </w:r>
            <w:r>
              <w:rPr>
                <w:noProof/>
                <w:webHidden/>
              </w:rPr>
            </w:r>
            <w:r>
              <w:rPr>
                <w:noProof/>
                <w:webHidden/>
              </w:rPr>
              <w:fldChar w:fldCharType="separate"/>
            </w:r>
            <w:r>
              <w:rPr>
                <w:noProof/>
                <w:webHidden/>
              </w:rPr>
              <w:t>3</w:t>
            </w:r>
            <w:r>
              <w:rPr>
                <w:noProof/>
                <w:webHidden/>
              </w:rPr>
              <w:fldChar w:fldCharType="end"/>
            </w:r>
          </w:hyperlink>
        </w:p>
        <w:p w14:paraId="1094CA7D" w14:textId="77777777" w:rsidR="003A7088" w:rsidRDefault="003A7088">
          <w:pPr>
            <w:pStyle w:val="TOC1"/>
            <w:rPr>
              <w:noProof/>
              <w:kern w:val="0"/>
              <w:sz w:val="22"/>
              <w:szCs w:val="22"/>
              <w:lang w:eastAsia="en-US"/>
              <w14:ligatures w14:val="none"/>
            </w:rPr>
          </w:pPr>
          <w:hyperlink w:anchor="_Toc443169320" w:history="1">
            <w:r w:rsidRPr="00EB3FCB">
              <w:rPr>
                <w:rStyle w:val="Hyperlink"/>
                <w:noProof/>
              </w:rPr>
              <w:t>Team structure</w:t>
            </w:r>
            <w:r>
              <w:rPr>
                <w:noProof/>
                <w:webHidden/>
              </w:rPr>
              <w:tab/>
            </w:r>
            <w:r>
              <w:rPr>
                <w:noProof/>
                <w:webHidden/>
              </w:rPr>
              <w:fldChar w:fldCharType="begin"/>
            </w:r>
            <w:r>
              <w:rPr>
                <w:noProof/>
                <w:webHidden/>
              </w:rPr>
              <w:instrText xml:space="preserve"> PAGEREF _Toc443169320 \h </w:instrText>
            </w:r>
            <w:r>
              <w:rPr>
                <w:noProof/>
                <w:webHidden/>
              </w:rPr>
            </w:r>
            <w:r>
              <w:rPr>
                <w:noProof/>
                <w:webHidden/>
              </w:rPr>
              <w:fldChar w:fldCharType="separate"/>
            </w:r>
            <w:r>
              <w:rPr>
                <w:noProof/>
                <w:webHidden/>
              </w:rPr>
              <w:t>4</w:t>
            </w:r>
            <w:r>
              <w:rPr>
                <w:noProof/>
                <w:webHidden/>
              </w:rPr>
              <w:fldChar w:fldCharType="end"/>
            </w:r>
          </w:hyperlink>
        </w:p>
        <w:p w14:paraId="3728CE1D" w14:textId="77777777" w:rsidR="003A7088" w:rsidRDefault="003A7088">
          <w:pPr>
            <w:pStyle w:val="TOC2"/>
            <w:tabs>
              <w:tab w:val="right" w:leader="dot" w:pos="9350"/>
            </w:tabs>
            <w:rPr>
              <w:noProof/>
              <w:color w:val="auto"/>
              <w:kern w:val="0"/>
              <w:lang w:eastAsia="en-US"/>
              <w14:ligatures w14:val="none"/>
            </w:rPr>
          </w:pPr>
          <w:hyperlink w:anchor="_Toc443169321" w:history="1">
            <w:r w:rsidRPr="00EB3FCB">
              <w:rPr>
                <w:rStyle w:val="Hyperlink"/>
                <w:noProof/>
              </w:rPr>
              <w:t>Expertise Summary</w:t>
            </w:r>
            <w:r>
              <w:rPr>
                <w:noProof/>
                <w:webHidden/>
              </w:rPr>
              <w:tab/>
            </w:r>
            <w:r>
              <w:rPr>
                <w:noProof/>
                <w:webHidden/>
              </w:rPr>
              <w:fldChar w:fldCharType="begin"/>
            </w:r>
            <w:r>
              <w:rPr>
                <w:noProof/>
                <w:webHidden/>
              </w:rPr>
              <w:instrText xml:space="preserve"> PAGEREF _Toc443169321 \h </w:instrText>
            </w:r>
            <w:r>
              <w:rPr>
                <w:noProof/>
                <w:webHidden/>
              </w:rPr>
            </w:r>
            <w:r>
              <w:rPr>
                <w:noProof/>
                <w:webHidden/>
              </w:rPr>
              <w:fldChar w:fldCharType="separate"/>
            </w:r>
            <w:r>
              <w:rPr>
                <w:noProof/>
                <w:webHidden/>
              </w:rPr>
              <w:t>4</w:t>
            </w:r>
            <w:r>
              <w:rPr>
                <w:noProof/>
                <w:webHidden/>
              </w:rPr>
              <w:fldChar w:fldCharType="end"/>
            </w:r>
          </w:hyperlink>
        </w:p>
        <w:p w14:paraId="33780AEC" w14:textId="77777777" w:rsidR="003A7088" w:rsidRDefault="003A7088">
          <w:pPr>
            <w:pStyle w:val="TOC1"/>
            <w:rPr>
              <w:noProof/>
              <w:kern w:val="0"/>
              <w:sz w:val="22"/>
              <w:szCs w:val="22"/>
              <w:lang w:eastAsia="en-US"/>
              <w14:ligatures w14:val="none"/>
            </w:rPr>
          </w:pPr>
          <w:hyperlink w:anchor="_Toc443169322" w:history="1">
            <w:r w:rsidRPr="00EB3FCB">
              <w:rPr>
                <w:rStyle w:val="Hyperlink"/>
                <w:noProof/>
              </w:rPr>
              <w:t>Tasks</w:t>
            </w:r>
            <w:r>
              <w:rPr>
                <w:noProof/>
                <w:webHidden/>
              </w:rPr>
              <w:tab/>
            </w:r>
            <w:r>
              <w:rPr>
                <w:noProof/>
                <w:webHidden/>
              </w:rPr>
              <w:fldChar w:fldCharType="begin"/>
            </w:r>
            <w:r>
              <w:rPr>
                <w:noProof/>
                <w:webHidden/>
              </w:rPr>
              <w:instrText xml:space="preserve"> PAGEREF _Toc443169322 \h </w:instrText>
            </w:r>
            <w:r>
              <w:rPr>
                <w:noProof/>
                <w:webHidden/>
              </w:rPr>
            </w:r>
            <w:r>
              <w:rPr>
                <w:noProof/>
                <w:webHidden/>
              </w:rPr>
              <w:fldChar w:fldCharType="separate"/>
            </w:r>
            <w:r>
              <w:rPr>
                <w:noProof/>
                <w:webHidden/>
              </w:rPr>
              <w:t>5</w:t>
            </w:r>
            <w:r>
              <w:rPr>
                <w:noProof/>
                <w:webHidden/>
              </w:rPr>
              <w:fldChar w:fldCharType="end"/>
            </w:r>
          </w:hyperlink>
        </w:p>
        <w:p w14:paraId="1F47D827" w14:textId="77777777" w:rsidR="003A7088" w:rsidRDefault="003A7088">
          <w:pPr>
            <w:pStyle w:val="TOC1"/>
            <w:rPr>
              <w:noProof/>
              <w:kern w:val="0"/>
              <w:sz w:val="22"/>
              <w:szCs w:val="22"/>
              <w:lang w:eastAsia="en-US"/>
              <w14:ligatures w14:val="none"/>
            </w:rPr>
          </w:pPr>
          <w:hyperlink w:anchor="_Toc443169323" w:history="1">
            <w:r w:rsidRPr="00EB3FCB">
              <w:rPr>
                <w:rStyle w:val="Hyperlink"/>
                <w:noProof/>
              </w:rPr>
              <w:t>Implementation Plan</w:t>
            </w:r>
            <w:r>
              <w:rPr>
                <w:noProof/>
                <w:webHidden/>
              </w:rPr>
              <w:tab/>
            </w:r>
            <w:r>
              <w:rPr>
                <w:noProof/>
                <w:webHidden/>
              </w:rPr>
              <w:fldChar w:fldCharType="begin"/>
            </w:r>
            <w:r>
              <w:rPr>
                <w:noProof/>
                <w:webHidden/>
              </w:rPr>
              <w:instrText xml:space="preserve"> PAGEREF _Toc443169323 \h </w:instrText>
            </w:r>
            <w:r>
              <w:rPr>
                <w:noProof/>
                <w:webHidden/>
              </w:rPr>
            </w:r>
            <w:r>
              <w:rPr>
                <w:noProof/>
                <w:webHidden/>
              </w:rPr>
              <w:fldChar w:fldCharType="separate"/>
            </w:r>
            <w:r>
              <w:rPr>
                <w:noProof/>
                <w:webHidden/>
              </w:rPr>
              <w:t>5</w:t>
            </w:r>
            <w:r>
              <w:rPr>
                <w:noProof/>
                <w:webHidden/>
              </w:rPr>
              <w:fldChar w:fldCharType="end"/>
            </w:r>
          </w:hyperlink>
        </w:p>
        <w:p w14:paraId="223C1089" w14:textId="77777777" w:rsidR="003A7088" w:rsidRDefault="003A7088">
          <w:pPr>
            <w:pStyle w:val="TOC1"/>
            <w:rPr>
              <w:noProof/>
              <w:kern w:val="0"/>
              <w:sz w:val="22"/>
              <w:szCs w:val="22"/>
              <w:lang w:eastAsia="en-US"/>
              <w14:ligatures w14:val="none"/>
            </w:rPr>
          </w:pPr>
          <w:hyperlink w:anchor="_Toc443169324" w:history="1">
            <w:r w:rsidRPr="00EB3FCB">
              <w:rPr>
                <w:rStyle w:val="Hyperlink"/>
                <w:noProof/>
              </w:rPr>
              <w:t>Financial Metrics</w:t>
            </w:r>
            <w:r>
              <w:rPr>
                <w:noProof/>
                <w:webHidden/>
              </w:rPr>
              <w:tab/>
            </w:r>
            <w:r>
              <w:rPr>
                <w:noProof/>
                <w:webHidden/>
              </w:rPr>
              <w:fldChar w:fldCharType="begin"/>
            </w:r>
            <w:r>
              <w:rPr>
                <w:noProof/>
                <w:webHidden/>
              </w:rPr>
              <w:instrText xml:space="preserve"> PAGEREF _Toc443169324 \h </w:instrText>
            </w:r>
            <w:r>
              <w:rPr>
                <w:noProof/>
                <w:webHidden/>
              </w:rPr>
            </w:r>
            <w:r>
              <w:rPr>
                <w:noProof/>
                <w:webHidden/>
              </w:rPr>
              <w:fldChar w:fldCharType="separate"/>
            </w:r>
            <w:r>
              <w:rPr>
                <w:noProof/>
                <w:webHidden/>
              </w:rPr>
              <w:t>6</w:t>
            </w:r>
            <w:r>
              <w:rPr>
                <w:noProof/>
                <w:webHidden/>
              </w:rPr>
              <w:fldChar w:fldCharType="end"/>
            </w:r>
          </w:hyperlink>
        </w:p>
        <w:p w14:paraId="75530C5E" w14:textId="77777777" w:rsidR="003A7088" w:rsidRDefault="003A7088">
          <w:pPr>
            <w:pStyle w:val="TOC1"/>
            <w:rPr>
              <w:noProof/>
              <w:kern w:val="0"/>
              <w:sz w:val="22"/>
              <w:szCs w:val="22"/>
              <w:lang w:eastAsia="en-US"/>
              <w14:ligatures w14:val="none"/>
            </w:rPr>
          </w:pPr>
          <w:hyperlink w:anchor="_Toc443169325" w:history="1">
            <w:r w:rsidRPr="00EB3FCB">
              <w:rPr>
                <w:rStyle w:val="Hyperlink"/>
                <w:noProof/>
              </w:rPr>
              <w:t>Risks and issues Management</w:t>
            </w:r>
            <w:r>
              <w:rPr>
                <w:noProof/>
                <w:webHidden/>
              </w:rPr>
              <w:tab/>
            </w:r>
            <w:r>
              <w:rPr>
                <w:noProof/>
                <w:webHidden/>
              </w:rPr>
              <w:fldChar w:fldCharType="begin"/>
            </w:r>
            <w:r>
              <w:rPr>
                <w:noProof/>
                <w:webHidden/>
              </w:rPr>
              <w:instrText xml:space="preserve"> PAGEREF _Toc443169325 \h </w:instrText>
            </w:r>
            <w:r>
              <w:rPr>
                <w:noProof/>
                <w:webHidden/>
              </w:rPr>
            </w:r>
            <w:r>
              <w:rPr>
                <w:noProof/>
                <w:webHidden/>
              </w:rPr>
              <w:fldChar w:fldCharType="separate"/>
            </w:r>
            <w:r>
              <w:rPr>
                <w:noProof/>
                <w:webHidden/>
              </w:rPr>
              <w:t>6</w:t>
            </w:r>
            <w:r>
              <w:rPr>
                <w:noProof/>
                <w:webHidden/>
              </w:rPr>
              <w:fldChar w:fldCharType="end"/>
            </w:r>
          </w:hyperlink>
        </w:p>
        <w:p w14:paraId="0E0E5F9F" w14:textId="77777777" w:rsidR="003A7088" w:rsidRDefault="003A7088">
          <w:pPr>
            <w:pStyle w:val="TOC2"/>
            <w:tabs>
              <w:tab w:val="right" w:leader="dot" w:pos="9350"/>
            </w:tabs>
            <w:rPr>
              <w:noProof/>
              <w:color w:val="auto"/>
              <w:kern w:val="0"/>
              <w:lang w:eastAsia="en-US"/>
              <w14:ligatures w14:val="none"/>
            </w:rPr>
          </w:pPr>
          <w:hyperlink w:anchor="_Toc443169326" w:history="1">
            <w:r w:rsidRPr="00EB3FCB">
              <w:rPr>
                <w:rStyle w:val="Hyperlink"/>
                <w:noProof/>
              </w:rPr>
              <w:t>Potential exceptions and problems</w:t>
            </w:r>
            <w:r>
              <w:rPr>
                <w:noProof/>
                <w:webHidden/>
              </w:rPr>
              <w:tab/>
            </w:r>
            <w:r>
              <w:rPr>
                <w:noProof/>
                <w:webHidden/>
              </w:rPr>
              <w:fldChar w:fldCharType="begin"/>
            </w:r>
            <w:r>
              <w:rPr>
                <w:noProof/>
                <w:webHidden/>
              </w:rPr>
              <w:instrText xml:space="preserve"> PAGEREF _Toc443169326 \h </w:instrText>
            </w:r>
            <w:r>
              <w:rPr>
                <w:noProof/>
                <w:webHidden/>
              </w:rPr>
            </w:r>
            <w:r>
              <w:rPr>
                <w:noProof/>
                <w:webHidden/>
              </w:rPr>
              <w:fldChar w:fldCharType="separate"/>
            </w:r>
            <w:r>
              <w:rPr>
                <w:noProof/>
                <w:webHidden/>
              </w:rPr>
              <w:t>6</w:t>
            </w:r>
            <w:r>
              <w:rPr>
                <w:noProof/>
                <w:webHidden/>
              </w:rPr>
              <w:fldChar w:fldCharType="end"/>
            </w:r>
          </w:hyperlink>
        </w:p>
        <w:p w14:paraId="587718C6" w14:textId="77777777" w:rsidR="003A7088" w:rsidRDefault="003A7088">
          <w:pPr>
            <w:pStyle w:val="TOC1"/>
            <w:rPr>
              <w:noProof/>
              <w:kern w:val="0"/>
              <w:sz w:val="22"/>
              <w:szCs w:val="22"/>
              <w:lang w:eastAsia="en-US"/>
              <w14:ligatures w14:val="none"/>
            </w:rPr>
          </w:pPr>
          <w:hyperlink w:anchor="_Toc443169327" w:history="1">
            <w:r w:rsidRPr="00EB3FCB">
              <w:rPr>
                <w:rStyle w:val="Hyperlink"/>
                <w:noProof/>
              </w:rPr>
              <w:t>Timeline</w:t>
            </w:r>
            <w:r>
              <w:rPr>
                <w:noProof/>
                <w:webHidden/>
              </w:rPr>
              <w:tab/>
            </w:r>
            <w:r>
              <w:rPr>
                <w:noProof/>
                <w:webHidden/>
              </w:rPr>
              <w:fldChar w:fldCharType="begin"/>
            </w:r>
            <w:r>
              <w:rPr>
                <w:noProof/>
                <w:webHidden/>
              </w:rPr>
              <w:instrText xml:space="preserve"> PAGEREF _Toc443169327 \h </w:instrText>
            </w:r>
            <w:r>
              <w:rPr>
                <w:noProof/>
                <w:webHidden/>
              </w:rPr>
            </w:r>
            <w:r>
              <w:rPr>
                <w:noProof/>
                <w:webHidden/>
              </w:rPr>
              <w:fldChar w:fldCharType="separate"/>
            </w:r>
            <w:r>
              <w:rPr>
                <w:noProof/>
                <w:webHidden/>
              </w:rPr>
              <w:t>6</w:t>
            </w:r>
            <w:r>
              <w:rPr>
                <w:noProof/>
                <w:webHidden/>
              </w:rPr>
              <w:fldChar w:fldCharType="end"/>
            </w:r>
          </w:hyperlink>
        </w:p>
        <w:p w14:paraId="6BFE3EBE" w14:textId="77777777" w:rsidR="003A7088" w:rsidRDefault="003A7088">
          <w:pPr>
            <w:pStyle w:val="TOC1"/>
            <w:rPr>
              <w:noProof/>
              <w:kern w:val="0"/>
              <w:sz w:val="22"/>
              <w:szCs w:val="22"/>
              <w:lang w:eastAsia="en-US"/>
              <w14:ligatures w14:val="none"/>
            </w:rPr>
          </w:pPr>
          <w:hyperlink w:anchor="_Toc443169328" w:history="1">
            <w:r w:rsidRPr="00EB3FCB">
              <w:rPr>
                <w:rStyle w:val="Hyperlink"/>
                <w:noProof/>
              </w:rPr>
              <w:t>Similar game content</w:t>
            </w:r>
            <w:r>
              <w:rPr>
                <w:noProof/>
                <w:webHidden/>
              </w:rPr>
              <w:tab/>
            </w:r>
            <w:r>
              <w:rPr>
                <w:noProof/>
                <w:webHidden/>
              </w:rPr>
              <w:fldChar w:fldCharType="begin"/>
            </w:r>
            <w:r>
              <w:rPr>
                <w:noProof/>
                <w:webHidden/>
              </w:rPr>
              <w:instrText xml:space="preserve"> PAGEREF _Toc443169328 \h </w:instrText>
            </w:r>
            <w:r>
              <w:rPr>
                <w:noProof/>
                <w:webHidden/>
              </w:rPr>
            </w:r>
            <w:r>
              <w:rPr>
                <w:noProof/>
                <w:webHidden/>
              </w:rPr>
              <w:fldChar w:fldCharType="separate"/>
            </w:r>
            <w:r>
              <w:rPr>
                <w:noProof/>
                <w:webHidden/>
              </w:rPr>
              <w:t>7</w:t>
            </w:r>
            <w:r>
              <w:rPr>
                <w:noProof/>
                <w:webHidden/>
              </w:rPr>
              <w:fldChar w:fldCharType="end"/>
            </w:r>
          </w:hyperlink>
        </w:p>
        <w:p w14:paraId="09F09D4B" w14:textId="5D531F1B" w:rsidR="006B51A8" w:rsidRDefault="006B51A8">
          <w:r>
            <w:rPr>
              <w:b/>
              <w:bCs/>
              <w:noProof/>
            </w:rPr>
            <w:fldChar w:fldCharType="end"/>
          </w:r>
        </w:p>
      </w:sdtContent>
    </w:sdt>
    <w:p w14:paraId="5A92EFE5" w14:textId="399A7BD1" w:rsidR="00950118" w:rsidRPr="006B51A8" w:rsidRDefault="00950118" w:rsidP="006B51A8">
      <w:pPr>
        <w:pStyle w:val="Heading2"/>
      </w:pPr>
    </w:p>
    <w:p w14:paraId="3A53765E" w14:textId="77777777" w:rsidR="006B51A8" w:rsidRDefault="006B51A8" w:rsidP="00434443">
      <w:pPr>
        <w:pStyle w:val="Heading1"/>
      </w:pPr>
      <w:bookmarkStart w:id="1" w:name="_Toc281773925"/>
    </w:p>
    <w:p w14:paraId="762AC831" w14:textId="77777777" w:rsidR="006B51A8" w:rsidRDefault="006B51A8" w:rsidP="00434443">
      <w:pPr>
        <w:pStyle w:val="Heading1"/>
      </w:pPr>
    </w:p>
    <w:p w14:paraId="482FC45C" w14:textId="6164E09C" w:rsidR="006B51A8" w:rsidRDefault="006B51A8" w:rsidP="006B51A8">
      <w:pPr>
        <w:pStyle w:val="Heading1"/>
      </w:pPr>
    </w:p>
    <w:p w14:paraId="3BA9452C" w14:textId="77777777" w:rsidR="006B51A8" w:rsidRDefault="006B51A8" w:rsidP="00434443">
      <w:pPr>
        <w:pStyle w:val="Heading1"/>
      </w:pPr>
    </w:p>
    <w:p w14:paraId="43BF0A5F" w14:textId="77777777" w:rsidR="006B51A8" w:rsidRDefault="006B51A8" w:rsidP="00434443">
      <w:pPr>
        <w:pStyle w:val="Heading1"/>
      </w:pPr>
    </w:p>
    <w:p w14:paraId="0E8A9AA2" w14:textId="77777777" w:rsidR="006B51A8" w:rsidRDefault="006B51A8" w:rsidP="00434443">
      <w:pPr>
        <w:pStyle w:val="Heading1"/>
      </w:pPr>
    </w:p>
    <w:p w14:paraId="18CF1B57" w14:textId="77777777" w:rsidR="006B51A8" w:rsidRDefault="006B51A8" w:rsidP="00434443">
      <w:pPr>
        <w:pStyle w:val="Heading1"/>
      </w:pPr>
    </w:p>
    <w:p w14:paraId="001CFB41" w14:textId="77777777" w:rsidR="006B51A8" w:rsidRDefault="006B51A8" w:rsidP="00434443">
      <w:pPr>
        <w:pStyle w:val="Heading1"/>
      </w:pPr>
    </w:p>
    <w:p w14:paraId="1C50A7BB" w14:textId="77777777" w:rsidR="006B51A8" w:rsidRDefault="006B51A8" w:rsidP="00434443">
      <w:pPr>
        <w:pStyle w:val="Heading1"/>
      </w:pPr>
    </w:p>
    <w:p w14:paraId="70992F4C" w14:textId="77777777" w:rsidR="006B51A8" w:rsidRDefault="006B51A8" w:rsidP="00434443">
      <w:pPr>
        <w:pStyle w:val="Heading1"/>
      </w:pPr>
    </w:p>
    <w:p w14:paraId="1B918BED" w14:textId="77777777" w:rsidR="006B51A8" w:rsidRDefault="006B51A8" w:rsidP="00434443">
      <w:pPr>
        <w:pStyle w:val="Heading1"/>
      </w:pPr>
    </w:p>
    <w:p w14:paraId="5A7F45A6" w14:textId="5CD27E32" w:rsidR="006B51A8" w:rsidRDefault="006B51A8" w:rsidP="00434443">
      <w:pPr>
        <w:pStyle w:val="Heading1"/>
      </w:pPr>
    </w:p>
    <w:p w14:paraId="2365B040" w14:textId="77777777" w:rsidR="00F6795E" w:rsidRPr="00F6795E" w:rsidRDefault="00F6795E" w:rsidP="00F6795E"/>
    <w:p w14:paraId="5795D3B1" w14:textId="2879167C" w:rsidR="00AE7230" w:rsidRDefault="00AE7230" w:rsidP="006B51A8">
      <w:pPr>
        <w:pStyle w:val="Heading1"/>
        <w:ind w:left="0"/>
      </w:pPr>
    </w:p>
    <w:p w14:paraId="3C8DD6E0" w14:textId="77777777" w:rsidR="00AE7230" w:rsidRPr="00AE7230" w:rsidRDefault="00AE7230" w:rsidP="00AE7230"/>
    <w:p w14:paraId="53355CA2" w14:textId="598E2474" w:rsidR="00584A4F" w:rsidRDefault="00584A4F" w:rsidP="006B51A8">
      <w:pPr>
        <w:pStyle w:val="Heading1"/>
        <w:ind w:left="0"/>
      </w:pPr>
      <w:bookmarkStart w:id="2" w:name="_Toc443169314"/>
      <w:r>
        <w:lastRenderedPageBreak/>
        <w:t>Company Overview</w:t>
      </w:r>
      <w:bookmarkEnd w:id="2"/>
    </w:p>
    <w:p w14:paraId="412F95AF" w14:textId="048C27F7" w:rsidR="00584A4F" w:rsidRDefault="00AE7230" w:rsidP="003360EB">
      <w:r>
        <w:t xml:space="preserve">A team consisting of Grant Hoover, Gabe Hicks, Adrian Jones and Jordan Davenport will be responsible for developing the Walking Dead game specified in this proposal document. </w:t>
      </w:r>
      <w:r w:rsidR="00FD3380">
        <w:t>The four are a set of Harrisburg University students devoted to creating unique, fun games</w:t>
      </w:r>
      <w:r w:rsidR="00CD1D75">
        <w:t xml:space="preserve">; together, they encompass all skills required to complete the proposed game. </w:t>
      </w:r>
      <w:r w:rsidR="00D65DC1">
        <w:t xml:space="preserve">They look forward to making this the best Walking Dead game possible. </w:t>
      </w:r>
    </w:p>
    <w:p w14:paraId="0A62479D" w14:textId="7271DCDF" w:rsidR="00924B5E" w:rsidRPr="00584A4F" w:rsidRDefault="00924B5E" w:rsidP="003360EB">
      <w:r>
        <w:t>Each of the four have had extensive experience with creating new media and interactive media content, including expansive projects for external clients, as well as game development experience. Previous development history includes independ</w:t>
      </w:r>
      <w:r w:rsidR="00331AEC">
        <w:t>ent</w:t>
      </w:r>
      <w:r>
        <w:t xml:space="preserve"> games, game jams, mobile apps, and more. </w:t>
      </w:r>
      <w:r w:rsidR="004D096A">
        <w:t xml:space="preserve">Between the team, experience with industry-leading software is covered, including Unity, Game Maker, Adobe, Autodesk, Trello, and more. </w:t>
      </w:r>
      <w:r w:rsidR="0048594D">
        <w:t xml:space="preserve">The team performs best in an Agile development processes, focusing on creating iterative deliverables as often as possible to assure an optimal final product. </w:t>
      </w:r>
      <w:r w:rsidR="00B604DA">
        <w:t xml:space="preserve">The four prefer a flat management style, each on an equal decision-making level. </w:t>
      </w:r>
    </w:p>
    <w:p w14:paraId="0176A812" w14:textId="77777777" w:rsidR="00584A4F" w:rsidRPr="00584A4F" w:rsidRDefault="00584A4F" w:rsidP="00584A4F"/>
    <w:p w14:paraId="520A0599" w14:textId="77777777" w:rsidR="00950118" w:rsidRDefault="00950118" w:rsidP="00AE7230">
      <w:pPr>
        <w:pStyle w:val="Heading1"/>
        <w:ind w:left="0"/>
      </w:pPr>
      <w:bookmarkStart w:id="3" w:name="_Toc443169315"/>
      <w:r>
        <w:t>Project Overview</w:t>
      </w:r>
      <w:bookmarkEnd w:id="1"/>
      <w:bookmarkEnd w:id="3"/>
    </w:p>
    <w:p w14:paraId="65859D84" w14:textId="15333D5E" w:rsidR="00950118" w:rsidRDefault="007B71CB" w:rsidP="003360EB">
      <w:r>
        <w:t xml:space="preserve">The Walking Dead: Pseudo-Salvation is a survival horror video game. </w:t>
      </w:r>
      <w:r w:rsidR="00356A1A">
        <w:t xml:space="preserve">It follows the player- Mr. Merle Dixon- as he travels across </w:t>
      </w:r>
      <w:r w:rsidR="00FA0157">
        <w:t>post-</w:t>
      </w:r>
      <w:r w:rsidR="00356A1A">
        <w:t xml:space="preserve">pandemic South East USA with a set of companions in an effort to reach a supposed safe haven in Kings Bay Georgia. </w:t>
      </w:r>
      <w:r w:rsidR="00FA0157">
        <w:t>As the player travels across miles of apocalyptic greenland</w:t>
      </w:r>
      <w:r w:rsidR="00331AEC">
        <w:t>s</w:t>
      </w:r>
      <w:r w:rsidR="00FA0157">
        <w:t xml:space="preserve">, they must wrestle with the constant onslaught of walkers, handle emergency situations, collect and preserve resources, make numerous difficult decisions, and </w:t>
      </w:r>
      <w:r w:rsidR="00E669E5">
        <w:t xml:space="preserve">keep up relations with their companions in an effort to reach the safe haven in one piece. </w:t>
      </w:r>
    </w:p>
    <w:p w14:paraId="331C7C5D" w14:textId="573F254B" w:rsidR="00C047D0" w:rsidRPr="0002644C" w:rsidRDefault="00C047D0" w:rsidP="003360EB">
      <w:r>
        <w:t xml:space="preserve">The game will have similar mechanics and play style to the popular indie game Don’t Starve, while adding graphics and style from the Walking Dead IP, as well as an engaging storyline and interpersonal mechanic system. </w:t>
      </w:r>
    </w:p>
    <w:p w14:paraId="68F267F6" w14:textId="77777777" w:rsidR="00B95B69" w:rsidRDefault="00B95B69" w:rsidP="00B95B69">
      <w:pPr>
        <w:pStyle w:val="Heading2"/>
        <w:ind w:left="0"/>
      </w:pPr>
    </w:p>
    <w:p w14:paraId="368B26A1" w14:textId="77777777" w:rsidR="00950118" w:rsidRDefault="00950118" w:rsidP="00434443">
      <w:pPr>
        <w:pStyle w:val="Heading1"/>
      </w:pPr>
      <w:bookmarkStart w:id="4" w:name="_Toc281773927"/>
      <w:bookmarkStart w:id="5" w:name="_Toc443169316"/>
      <w:r>
        <w:t>Project Goal</w:t>
      </w:r>
      <w:bookmarkEnd w:id="4"/>
      <w:bookmarkEnd w:id="5"/>
    </w:p>
    <w:p w14:paraId="1355B54C" w14:textId="542637C8" w:rsidR="00950118" w:rsidRDefault="004E187B" w:rsidP="003360EB">
      <w:r>
        <w:t xml:space="preserve">The goal of this project is to create an acclaimed addition to the Walking Dead IP, capturing new interest in the series while strengthening current viewer engagement. </w:t>
      </w:r>
      <w:r w:rsidR="00D44E46">
        <w:t>The target review average is 70%+ and the target ESRB rating it T</w:t>
      </w:r>
      <w:r w:rsidR="00714053">
        <w:t xml:space="preserve">. The game will appeal primarily to males year 12 and up. </w:t>
      </w:r>
    </w:p>
    <w:p w14:paraId="2C033CDA" w14:textId="23871468" w:rsidR="00AF4DBA" w:rsidRPr="0002644C" w:rsidRDefault="00AF4DBA" w:rsidP="003360EB">
      <w:r>
        <w:t xml:space="preserve">The game will focus on extensive replayability through procedural environments and situations, as well as numerous forms of meaningful player choice. </w:t>
      </w:r>
      <w:r w:rsidR="00D22D7C">
        <w:t>While the game is not planned to expand upon the Walking Dead story line greatly, it wi</w:t>
      </w:r>
      <w:r w:rsidR="00B92F9B">
        <w:t>ll focus on interest in regards to the IP.</w:t>
      </w:r>
    </w:p>
    <w:p w14:paraId="5A18F109" w14:textId="77777777" w:rsidR="00950118" w:rsidRDefault="00950118" w:rsidP="00950118"/>
    <w:p w14:paraId="09E3CA9A" w14:textId="77777777" w:rsidR="0002644C" w:rsidRDefault="0002644C" w:rsidP="00434443">
      <w:pPr>
        <w:pStyle w:val="Heading1"/>
      </w:pPr>
      <w:bookmarkStart w:id="6" w:name="_Toc281773928"/>
      <w:bookmarkStart w:id="7" w:name="_Toc443169317"/>
      <w:r>
        <w:t>Project description</w:t>
      </w:r>
      <w:bookmarkEnd w:id="6"/>
      <w:bookmarkEnd w:id="7"/>
    </w:p>
    <w:p w14:paraId="02E031BE" w14:textId="608B8645" w:rsidR="0002644C" w:rsidRPr="0002644C" w:rsidRDefault="00D61D9B" w:rsidP="003360EB">
      <w:r>
        <w:t xml:space="preserve">The game will be a mission-based exploratory game with a look and feel revolving around The Walking Dead. </w:t>
      </w:r>
      <w:r w:rsidR="002D54AF">
        <w:t>The scope of work and design specifications are as follows:</w:t>
      </w:r>
    </w:p>
    <w:p w14:paraId="6DE0F78C" w14:textId="77777777" w:rsidR="00423B68" w:rsidRDefault="00423B68" w:rsidP="006C3873">
      <w:pPr>
        <w:pStyle w:val="Heading2"/>
      </w:pPr>
      <w:bookmarkStart w:id="8" w:name="_Toc281773929"/>
      <w:bookmarkStart w:id="9" w:name="_Toc443169318"/>
      <w:r>
        <w:t>Scope of work</w:t>
      </w:r>
      <w:bookmarkEnd w:id="8"/>
      <w:bookmarkEnd w:id="9"/>
    </w:p>
    <w:p w14:paraId="6A85B889" w14:textId="08AFF936" w:rsidR="00423B68" w:rsidRPr="00D46C56" w:rsidRDefault="00BE1C4E" w:rsidP="003360EB">
      <w:pPr>
        <w:pStyle w:val="ListParagraph"/>
        <w:numPr>
          <w:ilvl w:val="0"/>
          <w:numId w:val="10"/>
        </w:numPr>
      </w:pPr>
      <w:r w:rsidRPr="00D46C56">
        <w:t>2 complete missions</w:t>
      </w:r>
    </w:p>
    <w:p w14:paraId="7EAB9F6D" w14:textId="45C01AC8" w:rsidR="004E016C" w:rsidRPr="003360EB" w:rsidRDefault="00BE1C4E" w:rsidP="003360EB">
      <w:pPr>
        <w:pStyle w:val="ListParagraph"/>
        <w:numPr>
          <w:ilvl w:val="1"/>
          <w:numId w:val="10"/>
        </w:numPr>
      </w:pPr>
      <w:r w:rsidRPr="003360EB">
        <w:t>Each mission averaging 10 minutes long</w:t>
      </w:r>
    </w:p>
    <w:p w14:paraId="739C1435" w14:textId="47A870AD" w:rsidR="00D46C56" w:rsidRPr="00D46C56" w:rsidRDefault="00D46C56" w:rsidP="003360EB">
      <w:pPr>
        <w:pStyle w:val="ListParagraph"/>
        <w:numPr>
          <w:ilvl w:val="0"/>
          <w:numId w:val="10"/>
        </w:numPr>
      </w:pPr>
      <w:r w:rsidRPr="00D46C56">
        <w:t>Each mission based upon procedurally-generated content</w:t>
      </w:r>
    </w:p>
    <w:p w14:paraId="4922B0A9" w14:textId="4066D339" w:rsidR="004E016C" w:rsidRPr="003360EB" w:rsidRDefault="004E016C" w:rsidP="003360EB">
      <w:pPr>
        <w:pStyle w:val="ListParagraph"/>
        <w:numPr>
          <w:ilvl w:val="1"/>
          <w:numId w:val="10"/>
        </w:numPr>
      </w:pPr>
      <w:r w:rsidRPr="003360EB">
        <w:t>Landscape</w:t>
      </w:r>
    </w:p>
    <w:p w14:paraId="79EE274E" w14:textId="30F14794" w:rsidR="004E016C" w:rsidRPr="003360EB" w:rsidRDefault="004E016C" w:rsidP="003360EB">
      <w:pPr>
        <w:pStyle w:val="ListParagraph"/>
        <w:numPr>
          <w:ilvl w:val="1"/>
          <w:numId w:val="10"/>
        </w:numPr>
      </w:pPr>
      <w:r w:rsidRPr="003360EB">
        <w:lastRenderedPageBreak/>
        <w:t>Walkers</w:t>
      </w:r>
    </w:p>
    <w:p w14:paraId="63438925" w14:textId="39D9E569" w:rsidR="004E016C" w:rsidRPr="003360EB" w:rsidRDefault="004E016C" w:rsidP="003360EB">
      <w:pPr>
        <w:pStyle w:val="ListParagraph"/>
        <w:numPr>
          <w:ilvl w:val="1"/>
          <w:numId w:val="10"/>
        </w:numPr>
      </w:pPr>
      <w:r w:rsidRPr="003360EB">
        <w:t>Resources</w:t>
      </w:r>
    </w:p>
    <w:p w14:paraId="60CD2A3A" w14:textId="3792C5B3" w:rsidR="004E016C" w:rsidRPr="003360EB" w:rsidRDefault="00166BA5" w:rsidP="003360EB">
      <w:pPr>
        <w:pStyle w:val="ListParagraph"/>
        <w:numPr>
          <w:ilvl w:val="1"/>
          <w:numId w:val="10"/>
        </w:numPr>
      </w:pPr>
      <w:r>
        <w:t>5 types of r</w:t>
      </w:r>
      <w:r w:rsidR="004E016C" w:rsidRPr="003360EB">
        <w:t>oadblocks</w:t>
      </w:r>
    </w:p>
    <w:p w14:paraId="2123CD82" w14:textId="2C1198BD" w:rsidR="004E016C" w:rsidRPr="003360EB" w:rsidRDefault="00166BA5" w:rsidP="003360EB">
      <w:pPr>
        <w:pStyle w:val="ListParagraph"/>
        <w:numPr>
          <w:ilvl w:val="1"/>
          <w:numId w:val="10"/>
        </w:numPr>
      </w:pPr>
      <w:r>
        <w:t>5 types of disasters</w:t>
      </w:r>
    </w:p>
    <w:p w14:paraId="60FB94BA" w14:textId="0AE75B71" w:rsidR="004E016C" w:rsidRDefault="003360EB" w:rsidP="003360EB">
      <w:pPr>
        <w:pStyle w:val="ListParagraph"/>
        <w:numPr>
          <w:ilvl w:val="0"/>
          <w:numId w:val="10"/>
        </w:numPr>
      </w:pPr>
      <w:r>
        <w:t>Various types of resources to manage</w:t>
      </w:r>
    </w:p>
    <w:p w14:paraId="65C84B17" w14:textId="2A33BF23" w:rsidR="003360EB" w:rsidRDefault="003360EB" w:rsidP="003360EB">
      <w:pPr>
        <w:pStyle w:val="ListParagraph"/>
        <w:numPr>
          <w:ilvl w:val="1"/>
          <w:numId w:val="10"/>
        </w:numPr>
      </w:pPr>
      <w:r>
        <w:t>5 kinds of weapons, both close combat and projectile-based</w:t>
      </w:r>
    </w:p>
    <w:p w14:paraId="14B0BA94" w14:textId="49CCDA83" w:rsidR="003360EB" w:rsidRDefault="003360EB" w:rsidP="003360EB">
      <w:pPr>
        <w:pStyle w:val="ListParagraph"/>
        <w:numPr>
          <w:ilvl w:val="1"/>
          <w:numId w:val="10"/>
        </w:numPr>
      </w:pPr>
      <w:r>
        <w:t>Ammunition</w:t>
      </w:r>
    </w:p>
    <w:p w14:paraId="3C093F44" w14:textId="5D63E7FB" w:rsidR="003360EB" w:rsidRDefault="003360EB" w:rsidP="003360EB">
      <w:pPr>
        <w:pStyle w:val="ListParagraph"/>
        <w:numPr>
          <w:ilvl w:val="1"/>
          <w:numId w:val="10"/>
        </w:numPr>
      </w:pPr>
      <w:r>
        <w:t>Transportation vehicles</w:t>
      </w:r>
    </w:p>
    <w:p w14:paraId="6A86FF90" w14:textId="19A7CF9D" w:rsidR="00C67936" w:rsidRDefault="00C67936" w:rsidP="003360EB">
      <w:pPr>
        <w:pStyle w:val="ListParagraph"/>
        <w:numPr>
          <w:ilvl w:val="1"/>
          <w:numId w:val="10"/>
        </w:numPr>
      </w:pPr>
      <w:r>
        <w:t>Life-dependent resources</w:t>
      </w:r>
    </w:p>
    <w:p w14:paraId="214F0D3F" w14:textId="171E6148" w:rsidR="00C67936" w:rsidRDefault="00C67936" w:rsidP="00C67936">
      <w:pPr>
        <w:pStyle w:val="ListParagraph"/>
        <w:numPr>
          <w:ilvl w:val="2"/>
          <w:numId w:val="10"/>
        </w:numPr>
      </w:pPr>
      <w:r>
        <w:t>Will die if not managed correctly</w:t>
      </w:r>
    </w:p>
    <w:p w14:paraId="6E0A5A2F" w14:textId="77777777" w:rsidR="00C67936" w:rsidRDefault="00C67936" w:rsidP="00C67936">
      <w:pPr>
        <w:pStyle w:val="ListParagraph"/>
        <w:numPr>
          <w:ilvl w:val="2"/>
          <w:numId w:val="10"/>
        </w:numPr>
      </w:pPr>
      <w:r>
        <w:t>Water</w:t>
      </w:r>
    </w:p>
    <w:p w14:paraId="1E32B39D" w14:textId="77777777" w:rsidR="00C67936" w:rsidRDefault="00C67936" w:rsidP="00C67936">
      <w:pPr>
        <w:pStyle w:val="ListParagraph"/>
        <w:numPr>
          <w:ilvl w:val="2"/>
          <w:numId w:val="10"/>
        </w:numPr>
      </w:pPr>
      <w:r>
        <w:t>Food</w:t>
      </w:r>
    </w:p>
    <w:p w14:paraId="30FDE3F1" w14:textId="1A214F4D" w:rsidR="00C67936" w:rsidRDefault="00C67936" w:rsidP="00C67936">
      <w:pPr>
        <w:pStyle w:val="ListParagraph"/>
        <w:numPr>
          <w:ilvl w:val="2"/>
          <w:numId w:val="10"/>
        </w:numPr>
      </w:pPr>
      <w:r>
        <w:t>May need to help companions with these resources</w:t>
      </w:r>
    </w:p>
    <w:p w14:paraId="7A2E4D99" w14:textId="3F732A01" w:rsidR="00166BA5" w:rsidRDefault="00F7394A" w:rsidP="00166BA5">
      <w:pPr>
        <w:pStyle w:val="ListParagraph"/>
        <w:numPr>
          <w:ilvl w:val="0"/>
          <w:numId w:val="10"/>
        </w:numPr>
      </w:pPr>
      <w:r>
        <w:t>Fluid, intense fighting system</w:t>
      </w:r>
    </w:p>
    <w:p w14:paraId="26B31681" w14:textId="69F6F897" w:rsidR="00F7394A" w:rsidRDefault="00F7394A" w:rsidP="00F7394A">
      <w:pPr>
        <w:pStyle w:val="ListParagraph"/>
        <w:numPr>
          <w:ilvl w:val="1"/>
          <w:numId w:val="10"/>
        </w:numPr>
      </w:pPr>
      <w:r>
        <w:t>Ability to fight both other humans as well as walkers</w:t>
      </w:r>
    </w:p>
    <w:p w14:paraId="07B94775" w14:textId="4921C1E2" w:rsidR="00F7394A" w:rsidRDefault="00F7394A" w:rsidP="00F7394A">
      <w:pPr>
        <w:pStyle w:val="ListParagraph"/>
        <w:numPr>
          <w:ilvl w:val="1"/>
          <w:numId w:val="10"/>
        </w:numPr>
      </w:pPr>
      <w:r>
        <w:t>AI for enemy’s attacks</w:t>
      </w:r>
    </w:p>
    <w:p w14:paraId="28FE9187" w14:textId="6789D2F1" w:rsidR="00F7394A" w:rsidRDefault="00F7394A" w:rsidP="00F7394A">
      <w:pPr>
        <w:pStyle w:val="ListParagraph"/>
        <w:numPr>
          <w:ilvl w:val="1"/>
          <w:numId w:val="10"/>
        </w:numPr>
      </w:pPr>
      <w:r>
        <w:t>Special Walker killing</w:t>
      </w:r>
    </w:p>
    <w:p w14:paraId="10109752" w14:textId="19EF41A6" w:rsidR="00F7394A" w:rsidRDefault="00F7394A" w:rsidP="00F7394A">
      <w:pPr>
        <w:pStyle w:val="ListParagraph"/>
        <w:numPr>
          <w:ilvl w:val="2"/>
          <w:numId w:val="10"/>
        </w:numPr>
      </w:pPr>
      <w:r>
        <w:t>Must headshot to kill, other attacks only dismember</w:t>
      </w:r>
    </w:p>
    <w:p w14:paraId="6244B22B" w14:textId="1433E8A0" w:rsidR="00166BA5" w:rsidRDefault="00166BA5" w:rsidP="00166BA5">
      <w:pPr>
        <w:pStyle w:val="ListParagraph"/>
        <w:numPr>
          <w:ilvl w:val="0"/>
          <w:numId w:val="10"/>
        </w:numPr>
      </w:pPr>
      <w:r>
        <w:t>Karma system</w:t>
      </w:r>
    </w:p>
    <w:p w14:paraId="0AB642EB" w14:textId="74753D84" w:rsidR="00F7394A" w:rsidRDefault="00F7394A" w:rsidP="00F7394A">
      <w:pPr>
        <w:pStyle w:val="ListParagraph"/>
        <w:numPr>
          <w:ilvl w:val="1"/>
          <w:numId w:val="10"/>
        </w:numPr>
      </w:pPr>
      <w:r>
        <w:t>Ability for players to make ethical decisions, resulting in Karma score</w:t>
      </w:r>
    </w:p>
    <w:p w14:paraId="2DBE3147" w14:textId="19866E68" w:rsidR="00F7394A" w:rsidRDefault="00F7394A" w:rsidP="00F7394A">
      <w:pPr>
        <w:pStyle w:val="ListParagraph"/>
        <w:numPr>
          <w:ilvl w:val="1"/>
          <w:numId w:val="10"/>
        </w:numPr>
      </w:pPr>
      <w:r>
        <w:t>Different Karma scores affect difficulty, other NPC decisions</w:t>
      </w:r>
    </w:p>
    <w:p w14:paraId="53A76188" w14:textId="64781C47" w:rsidR="00166BA5" w:rsidRDefault="00166BA5" w:rsidP="00F7394A">
      <w:pPr>
        <w:pStyle w:val="ListParagraph"/>
        <w:numPr>
          <w:ilvl w:val="0"/>
          <w:numId w:val="10"/>
        </w:numPr>
      </w:pPr>
      <w:r>
        <w:t>Choice making system</w:t>
      </w:r>
    </w:p>
    <w:p w14:paraId="5546580F" w14:textId="4D57F8B8" w:rsidR="00F7394A" w:rsidRDefault="00F7394A" w:rsidP="00F7394A">
      <w:pPr>
        <w:pStyle w:val="ListParagraph"/>
        <w:numPr>
          <w:ilvl w:val="1"/>
          <w:numId w:val="10"/>
        </w:numPr>
      </w:pPr>
      <w:r>
        <w:t>Certain roadblocks and disasters require players to make choices</w:t>
      </w:r>
    </w:p>
    <w:p w14:paraId="6109BB01" w14:textId="42A3D341" w:rsidR="00F7394A" w:rsidRDefault="00F7394A" w:rsidP="00F7394A">
      <w:pPr>
        <w:pStyle w:val="ListParagraph"/>
        <w:numPr>
          <w:ilvl w:val="1"/>
          <w:numId w:val="10"/>
        </w:numPr>
      </w:pPr>
      <w:r>
        <w:t>Different choices produce different results later in the game</w:t>
      </w:r>
    </w:p>
    <w:p w14:paraId="216534B5" w14:textId="14016961" w:rsidR="00F7394A" w:rsidRDefault="00F7394A" w:rsidP="00F7394A">
      <w:pPr>
        <w:pStyle w:val="ListParagraph"/>
        <w:numPr>
          <w:ilvl w:val="1"/>
          <w:numId w:val="10"/>
        </w:numPr>
      </w:pPr>
      <w:r>
        <w:t>May affect Karma, dependent on the choice</w:t>
      </w:r>
    </w:p>
    <w:p w14:paraId="5B0970A9" w14:textId="4EC583A4" w:rsidR="00166BA5" w:rsidRDefault="00166BA5" w:rsidP="00166BA5">
      <w:pPr>
        <w:pStyle w:val="ListParagraph"/>
        <w:numPr>
          <w:ilvl w:val="0"/>
          <w:numId w:val="10"/>
        </w:numPr>
      </w:pPr>
      <w:r>
        <w:t>Plot and Story</w:t>
      </w:r>
    </w:p>
    <w:p w14:paraId="15346A8F" w14:textId="2D4CB490" w:rsidR="00F7394A" w:rsidRDefault="008E160F" w:rsidP="00F7394A">
      <w:pPr>
        <w:pStyle w:val="ListParagraph"/>
        <w:numPr>
          <w:ilvl w:val="1"/>
          <w:numId w:val="10"/>
        </w:numPr>
      </w:pPr>
      <w:r>
        <w:t>Overarching story line with basic plot</w:t>
      </w:r>
    </w:p>
    <w:p w14:paraId="7084AF79" w14:textId="2F594F90" w:rsidR="008E160F" w:rsidRDefault="008E160F" w:rsidP="00F7394A">
      <w:pPr>
        <w:pStyle w:val="ListParagraph"/>
        <w:numPr>
          <w:ilvl w:val="1"/>
          <w:numId w:val="10"/>
        </w:numPr>
      </w:pPr>
      <w:r>
        <w:t>Dialogue between characters</w:t>
      </w:r>
    </w:p>
    <w:p w14:paraId="127BB848" w14:textId="43109ADD" w:rsidR="008E160F" w:rsidRDefault="00A261DA" w:rsidP="00F7394A">
      <w:pPr>
        <w:pStyle w:val="ListParagraph"/>
        <w:numPr>
          <w:ilvl w:val="1"/>
          <w:numId w:val="10"/>
        </w:numPr>
      </w:pPr>
      <w:r>
        <w:t>Choices affect end result in story</w:t>
      </w:r>
    </w:p>
    <w:p w14:paraId="1D227A96" w14:textId="57ED9E2F" w:rsidR="00166BA5" w:rsidRDefault="00166BA5" w:rsidP="00166BA5">
      <w:pPr>
        <w:pStyle w:val="ListParagraph"/>
        <w:numPr>
          <w:ilvl w:val="0"/>
          <w:numId w:val="10"/>
        </w:numPr>
      </w:pPr>
      <w:r>
        <w:t>Environment</w:t>
      </w:r>
    </w:p>
    <w:p w14:paraId="0D041028" w14:textId="41C39002" w:rsidR="00845E62" w:rsidRDefault="00845E62" w:rsidP="00845E62">
      <w:pPr>
        <w:pStyle w:val="ListParagraph"/>
        <w:numPr>
          <w:ilvl w:val="1"/>
          <w:numId w:val="10"/>
        </w:numPr>
      </w:pPr>
      <w:r>
        <w:t>Expansive graphic assets, including</w:t>
      </w:r>
    </w:p>
    <w:p w14:paraId="711EB2F0" w14:textId="74C58BE6" w:rsidR="00845E62" w:rsidRDefault="00845E62" w:rsidP="00845E62">
      <w:pPr>
        <w:pStyle w:val="ListParagraph"/>
        <w:numPr>
          <w:ilvl w:val="2"/>
          <w:numId w:val="10"/>
        </w:numPr>
      </w:pPr>
      <w:r>
        <w:t>NPCs</w:t>
      </w:r>
    </w:p>
    <w:p w14:paraId="49EF1A02" w14:textId="24CD4AF2" w:rsidR="00845E62" w:rsidRDefault="00845E62" w:rsidP="00845E62">
      <w:pPr>
        <w:pStyle w:val="ListParagraph"/>
        <w:numPr>
          <w:ilvl w:val="2"/>
          <w:numId w:val="10"/>
        </w:numPr>
      </w:pPr>
      <w:r>
        <w:t>Resources</w:t>
      </w:r>
    </w:p>
    <w:p w14:paraId="3457BBD3" w14:textId="14D2F2BF" w:rsidR="00845E62" w:rsidRDefault="00845E62" w:rsidP="00845E62">
      <w:pPr>
        <w:pStyle w:val="ListParagraph"/>
        <w:numPr>
          <w:ilvl w:val="2"/>
          <w:numId w:val="10"/>
        </w:numPr>
      </w:pPr>
      <w:r>
        <w:t>Land</w:t>
      </w:r>
    </w:p>
    <w:p w14:paraId="5CFA992B" w14:textId="775E994E" w:rsidR="00845E62" w:rsidRDefault="00845E62" w:rsidP="00845E62">
      <w:pPr>
        <w:pStyle w:val="ListParagraph"/>
        <w:numPr>
          <w:ilvl w:val="2"/>
          <w:numId w:val="10"/>
        </w:numPr>
      </w:pPr>
      <w:r>
        <w:t>Character</w:t>
      </w:r>
    </w:p>
    <w:p w14:paraId="6E2D38EC" w14:textId="51914F03" w:rsidR="00166BA5" w:rsidRDefault="00166BA5" w:rsidP="00166BA5">
      <w:pPr>
        <w:pStyle w:val="ListParagraph"/>
        <w:numPr>
          <w:ilvl w:val="0"/>
          <w:numId w:val="10"/>
        </w:numPr>
      </w:pPr>
      <w:r>
        <w:t>Inventory System</w:t>
      </w:r>
      <w:r w:rsidR="008612FF">
        <w:t xml:space="preserve"> for keeping track of and using items</w:t>
      </w:r>
    </w:p>
    <w:p w14:paraId="7C18EF70" w14:textId="459021D9" w:rsidR="00F7394A" w:rsidRDefault="00F7394A" w:rsidP="00166BA5">
      <w:pPr>
        <w:pStyle w:val="ListParagraph"/>
        <w:numPr>
          <w:ilvl w:val="0"/>
          <w:numId w:val="10"/>
        </w:numPr>
      </w:pPr>
      <w:r>
        <w:t>Crafting System</w:t>
      </w:r>
    </w:p>
    <w:p w14:paraId="4E90FCDB" w14:textId="38E552F0" w:rsidR="008612FF" w:rsidRDefault="008612FF" w:rsidP="008612FF">
      <w:pPr>
        <w:pStyle w:val="ListParagraph"/>
        <w:numPr>
          <w:ilvl w:val="1"/>
          <w:numId w:val="10"/>
        </w:numPr>
      </w:pPr>
      <w:r>
        <w:t>Allows player to produce combinations of objects that form a larger whole</w:t>
      </w:r>
    </w:p>
    <w:p w14:paraId="507ACB88" w14:textId="4DD65492" w:rsidR="00E41D25" w:rsidRDefault="00E41D25" w:rsidP="008612FF">
      <w:pPr>
        <w:pStyle w:val="ListParagraph"/>
        <w:numPr>
          <w:ilvl w:val="1"/>
          <w:numId w:val="10"/>
        </w:numPr>
      </w:pPr>
      <w:r>
        <w:t>Each item produced offers specific properties</w:t>
      </w:r>
    </w:p>
    <w:p w14:paraId="14E898A2" w14:textId="22CD6CC9" w:rsidR="00F7394A" w:rsidRDefault="00F7394A" w:rsidP="00166BA5">
      <w:pPr>
        <w:pStyle w:val="ListParagraph"/>
        <w:numPr>
          <w:ilvl w:val="0"/>
          <w:numId w:val="10"/>
        </w:numPr>
      </w:pPr>
      <w:r>
        <w:t>Day/Night System</w:t>
      </w:r>
    </w:p>
    <w:p w14:paraId="32775595" w14:textId="684A6FA9" w:rsidR="00E41D25" w:rsidRDefault="00E41D25" w:rsidP="00E41D25">
      <w:pPr>
        <w:pStyle w:val="ListParagraph"/>
        <w:numPr>
          <w:ilvl w:val="1"/>
          <w:numId w:val="10"/>
        </w:numPr>
      </w:pPr>
      <w:r>
        <w:t>Gradual change in day cycle</w:t>
      </w:r>
    </w:p>
    <w:p w14:paraId="691F13E0" w14:textId="3B4FBC52" w:rsidR="00E41D25" w:rsidRDefault="00E41D25" w:rsidP="00E41D25">
      <w:pPr>
        <w:pStyle w:val="ListParagraph"/>
        <w:numPr>
          <w:ilvl w:val="1"/>
          <w:numId w:val="10"/>
        </w:numPr>
      </w:pPr>
      <w:r>
        <w:t>Different time periods produce different enemies and incidents</w:t>
      </w:r>
    </w:p>
    <w:p w14:paraId="5D5BB8CD" w14:textId="05433BF6" w:rsidR="00F7394A" w:rsidRPr="004E016C" w:rsidRDefault="00F7394A" w:rsidP="00166BA5">
      <w:pPr>
        <w:pStyle w:val="ListParagraph"/>
        <w:numPr>
          <w:ilvl w:val="0"/>
          <w:numId w:val="10"/>
        </w:numPr>
      </w:pPr>
      <w:r>
        <w:t>Map</w:t>
      </w:r>
      <w:r w:rsidR="00E41D25">
        <w:t xml:space="preserve"> for player location tracking</w:t>
      </w:r>
    </w:p>
    <w:p w14:paraId="10B34E00" w14:textId="613775BD" w:rsidR="00950118" w:rsidRDefault="00950118" w:rsidP="006C3873">
      <w:pPr>
        <w:pStyle w:val="Heading2"/>
      </w:pPr>
      <w:bookmarkStart w:id="10" w:name="_Toc281773930"/>
      <w:bookmarkStart w:id="11" w:name="_Toc443169319"/>
      <w:r>
        <w:t>Design Specifications</w:t>
      </w:r>
      <w:bookmarkEnd w:id="10"/>
      <w:bookmarkEnd w:id="11"/>
    </w:p>
    <w:p w14:paraId="73C2BB40" w14:textId="2431962F" w:rsidR="0006490C" w:rsidRDefault="0006490C" w:rsidP="0006490C">
      <w:pPr>
        <w:pStyle w:val="ListParagraph"/>
        <w:numPr>
          <w:ilvl w:val="0"/>
          <w:numId w:val="11"/>
        </w:numPr>
      </w:pPr>
      <w:r>
        <w:t>¾ view shooter</w:t>
      </w:r>
    </w:p>
    <w:p w14:paraId="071AA4D1" w14:textId="703C85B4" w:rsidR="0006490C" w:rsidRDefault="0006490C" w:rsidP="0006490C">
      <w:pPr>
        <w:pStyle w:val="ListParagraph"/>
        <w:numPr>
          <w:ilvl w:val="0"/>
          <w:numId w:val="11"/>
        </w:numPr>
      </w:pPr>
      <w:r>
        <w:t>Open-world format</w:t>
      </w:r>
    </w:p>
    <w:p w14:paraId="3ECA416B" w14:textId="0B57EFE6" w:rsidR="0006490C" w:rsidRDefault="0006490C" w:rsidP="0006490C">
      <w:pPr>
        <w:pStyle w:val="ListParagraph"/>
        <w:numPr>
          <w:ilvl w:val="0"/>
          <w:numId w:val="11"/>
        </w:numPr>
      </w:pPr>
      <w:r>
        <w:t>Tense, dreary mood</w:t>
      </w:r>
    </w:p>
    <w:p w14:paraId="5D6F2128" w14:textId="0BCCE19B" w:rsidR="0006490C" w:rsidRDefault="0006490C" w:rsidP="0006490C">
      <w:pPr>
        <w:pStyle w:val="ListParagraph"/>
        <w:numPr>
          <w:ilvl w:val="1"/>
          <w:numId w:val="11"/>
        </w:numPr>
      </w:pPr>
      <w:r>
        <w:lastRenderedPageBreak/>
        <w:t>Broken-down objects, lack of actual life</w:t>
      </w:r>
    </w:p>
    <w:p w14:paraId="152A1DFB" w14:textId="45EE881C" w:rsidR="0006490C" w:rsidRDefault="0006490C" w:rsidP="0006490C">
      <w:pPr>
        <w:pStyle w:val="ListParagraph"/>
        <w:numPr>
          <w:ilvl w:val="0"/>
          <w:numId w:val="11"/>
        </w:numPr>
      </w:pPr>
      <w:r>
        <w:t>Assets strongly tied to Walking Dead IP assets</w:t>
      </w:r>
    </w:p>
    <w:p w14:paraId="1644EF38" w14:textId="720DDF82" w:rsidR="00E13A70" w:rsidRDefault="00E13A70" w:rsidP="0006490C">
      <w:pPr>
        <w:pStyle w:val="ListParagraph"/>
        <w:numPr>
          <w:ilvl w:val="0"/>
          <w:numId w:val="11"/>
        </w:numPr>
      </w:pPr>
      <w:r>
        <w:t>Technology to be used</w:t>
      </w:r>
    </w:p>
    <w:p w14:paraId="3BD4E97B" w14:textId="34F255D5" w:rsidR="00E13A70" w:rsidRDefault="00E13A70" w:rsidP="00E13A70">
      <w:pPr>
        <w:pStyle w:val="ListParagraph"/>
        <w:numPr>
          <w:ilvl w:val="1"/>
          <w:numId w:val="11"/>
        </w:numPr>
      </w:pPr>
      <w:r w:rsidRPr="006A114E">
        <w:rPr>
          <w:i/>
        </w:rPr>
        <w:t>Unity:</w:t>
      </w:r>
      <w:r>
        <w:t xml:space="preserve"> Main game engine</w:t>
      </w:r>
    </w:p>
    <w:p w14:paraId="49CF68BF" w14:textId="7EE6F162" w:rsidR="00E13A70" w:rsidRDefault="00E13A70" w:rsidP="00E13A70">
      <w:pPr>
        <w:pStyle w:val="ListParagraph"/>
        <w:numPr>
          <w:ilvl w:val="1"/>
          <w:numId w:val="11"/>
        </w:numPr>
      </w:pPr>
      <w:r w:rsidRPr="006A114E">
        <w:rPr>
          <w:i/>
        </w:rPr>
        <w:t>Adobe Photoshop/Illustrator</w:t>
      </w:r>
      <w:r>
        <w:t>: Sprite creation tools</w:t>
      </w:r>
    </w:p>
    <w:p w14:paraId="1ECECEF9" w14:textId="570F23A9" w:rsidR="00E13A70" w:rsidRDefault="00E13A70" w:rsidP="00E13A70">
      <w:pPr>
        <w:pStyle w:val="ListParagraph"/>
        <w:numPr>
          <w:ilvl w:val="1"/>
          <w:numId w:val="11"/>
        </w:numPr>
      </w:pPr>
      <w:r w:rsidRPr="006A114E">
        <w:rPr>
          <w:i/>
        </w:rPr>
        <w:t>Autodesk Maya</w:t>
      </w:r>
      <w:r>
        <w:t>: Modelling tool</w:t>
      </w:r>
    </w:p>
    <w:p w14:paraId="272BD174" w14:textId="76477ECD" w:rsidR="00E13A70" w:rsidRDefault="00E13A70" w:rsidP="00E13A70">
      <w:pPr>
        <w:pStyle w:val="ListParagraph"/>
        <w:numPr>
          <w:ilvl w:val="1"/>
          <w:numId w:val="11"/>
        </w:numPr>
      </w:pPr>
      <w:r w:rsidRPr="006A114E">
        <w:rPr>
          <w:i/>
        </w:rPr>
        <w:t>Adobe Premiere/After Effects</w:t>
      </w:r>
      <w:r>
        <w:t>: Video editing software</w:t>
      </w:r>
    </w:p>
    <w:p w14:paraId="2F642E40" w14:textId="0A4809CD" w:rsidR="00F543BF" w:rsidRDefault="00F543BF" w:rsidP="00E13A70">
      <w:pPr>
        <w:pStyle w:val="ListParagraph"/>
        <w:numPr>
          <w:ilvl w:val="1"/>
          <w:numId w:val="11"/>
        </w:numPr>
      </w:pPr>
      <w:r w:rsidRPr="006A114E">
        <w:rPr>
          <w:i/>
        </w:rPr>
        <w:t>Main platform</w:t>
      </w:r>
      <w:r>
        <w:t>: PC</w:t>
      </w:r>
      <w:r w:rsidR="00261A29">
        <w:t>, Xbox One, PS4</w:t>
      </w:r>
    </w:p>
    <w:p w14:paraId="1409D475" w14:textId="1BE42504" w:rsidR="006A114E" w:rsidRPr="00B95B69" w:rsidRDefault="006A114E" w:rsidP="00E13A70">
      <w:pPr>
        <w:pStyle w:val="ListParagraph"/>
        <w:numPr>
          <w:ilvl w:val="1"/>
          <w:numId w:val="11"/>
        </w:numPr>
      </w:pPr>
      <w:r w:rsidRPr="006A114E">
        <w:rPr>
          <w:i/>
        </w:rPr>
        <w:t>Trello</w:t>
      </w:r>
      <w:r>
        <w:t>: Management tool</w:t>
      </w:r>
    </w:p>
    <w:p w14:paraId="004AA365" w14:textId="77777777" w:rsidR="0002644C" w:rsidRDefault="0002644C" w:rsidP="0002644C"/>
    <w:p w14:paraId="4A6AFF61" w14:textId="77777777" w:rsidR="003516FF" w:rsidRDefault="00423B68" w:rsidP="006C3873">
      <w:pPr>
        <w:pStyle w:val="Heading1"/>
      </w:pPr>
      <w:bookmarkStart w:id="12" w:name="_Toc281773931"/>
      <w:bookmarkStart w:id="13" w:name="_Toc443169320"/>
      <w:r>
        <w:t>Team structure</w:t>
      </w:r>
      <w:bookmarkEnd w:id="12"/>
      <w:bookmarkEnd w:id="13"/>
    </w:p>
    <w:p w14:paraId="05D41418" w14:textId="4A31F226" w:rsidR="003516FF" w:rsidRDefault="00052982" w:rsidP="003360EB">
      <w:r>
        <w:t xml:space="preserve">The team structure for this project will consist of </w:t>
      </w:r>
      <w:r w:rsidR="007109B1">
        <w:t xml:space="preserve">the following: </w:t>
      </w:r>
    </w:p>
    <w:p w14:paraId="34139524" w14:textId="5344268E" w:rsidR="00B95B69" w:rsidRDefault="00B95B69" w:rsidP="003360EB">
      <w:r w:rsidRPr="007109B1">
        <w:rPr>
          <w:b/>
        </w:rPr>
        <w:t>Internal</w:t>
      </w:r>
      <w:r w:rsidR="007109B1">
        <w:t>- Grant, Adrian, Jordan and Gabe as the main project team members. The four will be responsible for developing and/or gathering all assets to be used within the game, including but not limited to art, written content, and code.</w:t>
      </w:r>
    </w:p>
    <w:p w14:paraId="6E4D574C" w14:textId="5AAB9941" w:rsidR="00B95B69" w:rsidRDefault="00B95B69" w:rsidP="003360EB">
      <w:r w:rsidRPr="007109B1">
        <w:rPr>
          <w:b/>
        </w:rPr>
        <w:t>Client</w:t>
      </w:r>
      <w:r w:rsidR="007109B1">
        <w:t xml:space="preserve">- The client will be John Williamson, the point of contact for high-level issue and questions. </w:t>
      </w:r>
    </w:p>
    <w:p w14:paraId="281AFAEB" w14:textId="48752D2E" w:rsidR="00B95B69" w:rsidRDefault="00B95B69" w:rsidP="003360EB">
      <w:r w:rsidRPr="007109B1">
        <w:rPr>
          <w:b/>
        </w:rPr>
        <w:t>External</w:t>
      </w:r>
      <w:r w:rsidR="007109B1">
        <w:t xml:space="preserve">- </w:t>
      </w:r>
      <w:r w:rsidR="000762A6">
        <w:t xml:space="preserve">John Williamson will also be used as a reference for technical-related </w:t>
      </w:r>
      <w:r w:rsidR="00272201">
        <w:t>advice</w:t>
      </w:r>
      <w:r w:rsidR="000762A6">
        <w:t xml:space="preserve"> and assistance</w:t>
      </w:r>
      <w:r w:rsidR="006A5052">
        <w:t xml:space="preserve">. </w:t>
      </w:r>
    </w:p>
    <w:p w14:paraId="2E18CA09" w14:textId="1501730D" w:rsidR="00B95B69" w:rsidRPr="00B95B69" w:rsidRDefault="00B95B69" w:rsidP="003360EB">
      <w:r w:rsidRPr="007109B1">
        <w:rPr>
          <w:b/>
        </w:rPr>
        <w:t>Outsourcing</w:t>
      </w:r>
      <w:r w:rsidR="007109B1">
        <w:t xml:space="preserve">- </w:t>
      </w:r>
      <w:r w:rsidR="0081025A">
        <w:t xml:space="preserve">There are currently no plans for outsourcing work to personnel outside the internal structure, however content already developed within the Walking Dead IP, including audio, graphic and written content, will be used when deemed necessary or beneficial by the internal team. </w:t>
      </w:r>
    </w:p>
    <w:p w14:paraId="080B8BBF" w14:textId="34275E38" w:rsidR="0002644C" w:rsidRDefault="00584A4F" w:rsidP="00584A4F">
      <w:pPr>
        <w:pStyle w:val="Heading2"/>
      </w:pPr>
      <w:bookmarkStart w:id="14" w:name="_Toc443169321"/>
      <w:r>
        <w:t>Expertise Summary</w:t>
      </w:r>
      <w:bookmarkEnd w:id="14"/>
    </w:p>
    <w:p w14:paraId="48A0A215" w14:textId="1748E062" w:rsidR="00584A4F" w:rsidRDefault="00E01E5E" w:rsidP="003360EB">
      <w:r>
        <w:t>Below is a detailed list of experience and skillsets possessed by each of the internal team members</w:t>
      </w:r>
      <w:r w:rsidR="00683567">
        <w:t>, related to game development</w:t>
      </w:r>
      <w:r>
        <w:t>:</w:t>
      </w:r>
    </w:p>
    <w:p w14:paraId="642BCAAC" w14:textId="3C4FEDFD" w:rsidR="00E01E5E" w:rsidRDefault="00E01E5E" w:rsidP="00683567">
      <w:pPr>
        <w:pStyle w:val="ListParagraph"/>
        <w:numPr>
          <w:ilvl w:val="0"/>
          <w:numId w:val="12"/>
        </w:numPr>
      </w:pPr>
      <w:r w:rsidRPr="00683567">
        <w:rPr>
          <w:b/>
        </w:rPr>
        <w:t>Grant</w:t>
      </w:r>
      <w:r w:rsidRPr="003360EB">
        <w:t xml:space="preserve">- </w:t>
      </w:r>
      <w:r w:rsidR="00683567">
        <w:t>Programmer and Designer</w:t>
      </w:r>
    </w:p>
    <w:p w14:paraId="531734C3" w14:textId="158DB9F0" w:rsidR="00683567" w:rsidRDefault="00683567" w:rsidP="00683567">
      <w:pPr>
        <w:pStyle w:val="ListParagraph"/>
        <w:numPr>
          <w:ilvl w:val="1"/>
          <w:numId w:val="12"/>
        </w:numPr>
      </w:pPr>
      <w:r>
        <w:rPr>
          <w:b/>
        </w:rPr>
        <w:t>Software Experience</w:t>
      </w:r>
      <w:r w:rsidRPr="00683567">
        <w:t>-</w:t>
      </w:r>
      <w:r>
        <w:t xml:space="preserve"> Autodesk 3DS Max, Autodesk Maya, Autodesk MudBox, Adboe Photoshop, Adobe Illustrator, </w:t>
      </w:r>
      <w:r w:rsidR="00775EFC">
        <w:t xml:space="preserve">Adobe Premiere Pro, Adobe After Effects, </w:t>
      </w:r>
      <w:r>
        <w:t xml:space="preserve">Unity, GameMaker, Unreal Engine, CryEngine, Adobe Flash Professional, </w:t>
      </w:r>
      <w:r w:rsidR="000A7D63">
        <w:t xml:space="preserve">GameSalad, </w:t>
      </w:r>
      <w:r>
        <w:t>Microsoft Office, Trello, Sharepoint</w:t>
      </w:r>
    </w:p>
    <w:p w14:paraId="1E5BC959" w14:textId="61D4D668" w:rsidR="00683567" w:rsidRDefault="00683567" w:rsidP="00683567">
      <w:pPr>
        <w:pStyle w:val="ListParagraph"/>
        <w:numPr>
          <w:ilvl w:val="1"/>
          <w:numId w:val="12"/>
        </w:numPr>
      </w:pPr>
      <w:r>
        <w:rPr>
          <w:b/>
        </w:rPr>
        <w:t>Language Experience</w:t>
      </w:r>
      <w:r w:rsidRPr="00683567">
        <w:t>-</w:t>
      </w:r>
      <w:r>
        <w:t xml:space="preserve"> C++, C, C#, Java, JavaScript, VBA, Processing</w:t>
      </w:r>
    </w:p>
    <w:p w14:paraId="7F46DFC7" w14:textId="075443A9" w:rsidR="00BF3B7E" w:rsidRPr="003360EB" w:rsidRDefault="00BF3B7E" w:rsidP="00683567">
      <w:pPr>
        <w:pStyle w:val="ListParagraph"/>
        <w:numPr>
          <w:ilvl w:val="1"/>
          <w:numId w:val="12"/>
        </w:numPr>
      </w:pPr>
      <w:r>
        <w:rPr>
          <w:b/>
        </w:rPr>
        <w:t>Skillset-</w:t>
      </w:r>
      <w:r>
        <w:t xml:space="preserve"> Grant has experience creating numerous games in game jams, game development camps, class assignments and personal work. </w:t>
      </w:r>
      <w:r w:rsidR="0062592A">
        <w:t xml:space="preserve">He focuses on programming and design, but can assist with art and other assets when necessary. </w:t>
      </w:r>
    </w:p>
    <w:p w14:paraId="1E9ECD8A" w14:textId="1D19F549" w:rsidR="00E01E5E" w:rsidRDefault="00E01E5E" w:rsidP="00683567">
      <w:pPr>
        <w:pStyle w:val="ListParagraph"/>
        <w:numPr>
          <w:ilvl w:val="0"/>
          <w:numId w:val="12"/>
        </w:numPr>
      </w:pPr>
      <w:r w:rsidRPr="00683567">
        <w:rPr>
          <w:b/>
        </w:rPr>
        <w:t>Gabe</w:t>
      </w:r>
      <w:r w:rsidRPr="003360EB">
        <w:t xml:space="preserve">- </w:t>
      </w:r>
      <w:r w:rsidR="000E31DB">
        <w:t>Artist</w:t>
      </w:r>
    </w:p>
    <w:p w14:paraId="1D5B7340" w14:textId="30AB464D" w:rsidR="000E31DB" w:rsidRDefault="000E31DB" w:rsidP="000E31DB">
      <w:pPr>
        <w:pStyle w:val="ListParagraph"/>
        <w:numPr>
          <w:ilvl w:val="1"/>
          <w:numId w:val="12"/>
        </w:numPr>
      </w:pPr>
      <w:r w:rsidRPr="000E31DB">
        <w:rPr>
          <w:b/>
        </w:rPr>
        <w:t>Software Experience</w:t>
      </w:r>
      <w:r>
        <w:t>- Audacity, Autodesk 3DS Max, Autodesk Maya, Autodesk MudBox, Adboe Photoshop, Adobe Illustrator, Adobe Premiere Pro, Adobe After Effects, Unity, GameMaker, Unreal Engine, CryEngine, Adobe Flash Professional, GameSalad, Microsoft Office, Trello, Sharepoint</w:t>
      </w:r>
    </w:p>
    <w:p w14:paraId="097EB35D" w14:textId="4017B538" w:rsidR="000E31DB" w:rsidRPr="003360EB" w:rsidRDefault="000E31DB" w:rsidP="000E31DB">
      <w:pPr>
        <w:pStyle w:val="ListParagraph"/>
        <w:numPr>
          <w:ilvl w:val="1"/>
          <w:numId w:val="12"/>
        </w:numPr>
      </w:pPr>
      <w:r w:rsidRPr="000E31DB">
        <w:rPr>
          <w:b/>
        </w:rPr>
        <w:t>Skillset</w:t>
      </w:r>
      <w:r>
        <w:t xml:space="preserve"> – Gabe has experience, like grant, in multiple game jams and experience in working in a marketing field of the game design.</w:t>
      </w:r>
    </w:p>
    <w:p w14:paraId="2D459ED3" w14:textId="42D48478" w:rsidR="00E01E5E" w:rsidRDefault="000E31DB" w:rsidP="00683567">
      <w:pPr>
        <w:pStyle w:val="ListParagraph"/>
        <w:numPr>
          <w:ilvl w:val="0"/>
          <w:numId w:val="12"/>
        </w:numPr>
      </w:pPr>
      <w:r>
        <w:rPr>
          <w:b/>
        </w:rPr>
        <w:t>Jordan</w:t>
      </w:r>
      <w:r w:rsidR="00E01E5E" w:rsidRPr="003360EB">
        <w:t xml:space="preserve">- </w:t>
      </w:r>
      <w:r>
        <w:t>Artist</w:t>
      </w:r>
    </w:p>
    <w:p w14:paraId="089F5F4E" w14:textId="77777777" w:rsidR="000E31DB" w:rsidRDefault="000E31DB" w:rsidP="000E31DB">
      <w:pPr>
        <w:pStyle w:val="ListParagraph"/>
        <w:numPr>
          <w:ilvl w:val="1"/>
          <w:numId w:val="12"/>
        </w:numPr>
      </w:pPr>
      <w:r w:rsidRPr="000E31DB">
        <w:rPr>
          <w:b/>
        </w:rPr>
        <w:t>Software Experience</w:t>
      </w:r>
      <w:r>
        <w:t xml:space="preserve">- Audacity, Autodesk 3DS Max, Autodesk Maya, Autodesk MudBox, Adboe Photoshop, Adobe Illustrator, Adobe Premiere Pro, Adobe After Effects, Unity, </w:t>
      </w:r>
      <w:r>
        <w:lastRenderedPageBreak/>
        <w:t>GameMaker, Unreal Engine, CryEngine, Adobe Flash Professional, GameSalad, Microsoft Office, Trello, Sharepoint</w:t>
      </w:r>
    </w:p>
    <w:p w14:paraId="2CFC761E" w14:textId="26DFE09B" w:rsidR="000E31DB" w:rsidRPr="003360EB" w:rsidRDefault="000E31DB" w:rsidP="000E31DB">
      <w:pPr>
        <w:pStyle w:val="ListParagraph"/>
        <w:numPr>
          <w:ilvl w:val="1"/>
          <w:numId w:val="12"/>
        </w:numPr>
      </w:pPr>
      <w:r w:rsidRPr="000E31DB">
        <w:rPr>
          <w:b/>
        </w:rPr>
        <w:t>Skillset</w:t>
      </w:r>
      <w:r>
        <w:t xml:space="preserve"> – Jordan has experience creating graphical content, as well as marketing and experience with customers</w:t>
      </w:r>
    </w:p>
    <w:p w14:paraId="4D75D4E4" w14:textId="3600A325" w:rsidR="00E01E5E" w:rsidRDefault="000E31DB" w:rsidP="00683567">
      <w:pPr>
        <w:pStyle w:val="ListParagraph"/>
        <w:numPr>
          <w:ilvl w:val="0"/>
          <w:numId w:val="12"/>
        </w:numPr>
      </w:pPr>
      <w:r>
        <w:rPr>
          <w:b/>
        </w:rPr>
        <w:t>Adrian-</w:t>
      </w:r>
      <w:r>
        <w:t xml:space="preserve"> Programmer</w:t>
      </w:r>
    </w:p>
    <w:p w14:paraId="4BF2D4D8" w14:textId="77777777" w:rsidR="000E31DB" w:rsidRDefault="000E31DB" w:rsidP="000E31DB">
      <w:pPr>
        <w:pStyle w:val="ListParagraph"/>
        <w:numPr>
          <w:ilvl w:val="1"/>
          <w:numId w:val="12"/>
        </w:numPr>
      </w:pPr>
      <w:r w:rsidRPr="000E31DB">
        <w:rPr>
          <w:b/>
        </w:rPr>
        <w:t>Software Experience</w:t>
      </w:r>
      <w:r>
        <w:t xml:space="preserve"> – Visual Studios, Web Matrix, Atom, Brackets, Eclipse, Mono Develop, Slack, Github, Unity, Game Maker, Game Salad, Mono Game</w:t>
      </w:r>
    </w:p>
    <w:p w14:paraId="3DDC2F1F" w14:textId="35782E44" w:rsidR="000E31DB" w:rsidRDefault="000E31DB" w:rsidP="000E31DB">
      <w:pPr>
        <w:pStyle w:val="ListParagraph"/>
        <w:numPr>
          <w:ilvl w:val="1"/>
          <w:numId w:val="12"/>
        </w:numPr>
      </w:pPr>
      <w:r w:rsidRPr="000E31DB">
        <w:rPr>
          <w:b/>
        </w:rPr>
        <w:t>Language Experience</w:t>
      </w:r>
      <w:r>
        <w:t xml:space="preserve"> – C#, C++, C, Java, Javascript, PHP, SQL, Objective C, Python, Game Maker Language</w:t>
      </w:r>
    </w:p>
    <w:p w14:paraId="06BBC985" w14:textId="6B37DC01" w:rsidR="000E31DB" w:rsidRPr="003360EB" w:rsidRDefault="000E31DB" w:rsidP="000E31DB">
      <w:pPr>
        <w:pStyle w:val="ListParagraph"/>
        <w:numPr>
          <w:ilvl w:val="1"/>
          <w:numId w:val="12"/>
        </w:numPr>
      </w:pPr>
      <w:r w:rsidRPr="000E31DB">
        <w:rPr>
          <w:b/>
        </w:rPr>
        <w:t>Skillset</w:t>
      </w:r>
      <w:r>
        <w:t xml:space="preserve"> – Adrian has experience in creating games through Global Game Jams, class assignments, personal work, and contracting work. He is best suit to design and programming.</w:t>
      </w:r>
    </w:p>
    <w:p w14:paraId="7D9BAB1D" w14:textId="77777777" w:rsidR="00584A4F" w:rsidRDefault="00584A4F" w:rsidP="006C3873">
      <w:pPr>
        <w:pStyle w:val="Heading1"/>
      </w:pPr>
      <w:bookmarkStart w:id="15" w:name="_Toc281773932"/>
    </w:p>
    <w:p w14:paraId="3DFCD503" w14:textId="77777777" w:rsidR="00B95B69" w:rsidRDefault="00B95B69" w:rsidP="006C3873">
      <w:pPr>
        <w:pStyle w:val="Heading1"/>
      </w:pPr>
      <w:bookmarkStart w:id="16" w:name="_Toc443169322"/>
      <w:r>
        <w:t>Tasks</w:t>
      </w:r>
      <w:bookmarkEnd w:id="15"/>
      <w:bookmarkEnd w:id="16"/>
    </w:p>
    <w:p w14:paraId="01E54625" w14:textId="77777777" w:rsidR="008629D9" w:rsidRDefault="00E01E5E" w:rsidP="003360EB">
      <w:r>
        <w:t>At this point in time, the tasks associated with completing this project are in a high-level state. As development begins, the task backlog will be broken down and further specified.</w:t>
      </w:r>
      <w:r w:rsidR="008629D9">
        <w:t xml:space="preserve"> The following is the current set of tasks to be completed:</w:t>
      </w:r>
    </w:p>
    <w:p w14:paraId="36B5A6E2" w14:textId="2109DB1E" w:rsidR="008629D9" w:rsidRDefault="008629D9" w:rsidP="008629D9">
      <w:pPr>
        <w:pStyle w:val="ListParagraph"/>
        <w:numPr>
          <w:ilvl w:val="0"/>
          <w:numId w:val="13"/>
        </w:numPr>
      </w:pPr>
      <w:r>
        <w:t>Creation of art assets</w:t>
      </w:r>
    </w:p>
    <w:p w14:paraId="1227DA1B" w14:textId="1DE6E6DF" w:rsidR="008629D9" w:rsidRDefault="008629D9" w:rsidP="008629D9">
      <w:pPr>
        <w:pStyle w:val="ListParagraph"/>
        <w:numPr>
          <w:ilvl w:val="0"/>
          <w:numId w:val="13"/>
        </w:numPr>
      </w:pPr>
      <w:r>
        <w:t>Creation of audio assets</w:t>
      </w:r>
    </w:p>
    <w:p w14:paraId="28CC78B8" w14:textId="5F340DCB" w:rsidR="008629D9" w:rsidRDefault="008629D9" w:rsidP="008629D9">
      <w:pPr>
        <w:pStyle w:val="ListParagraph"/>
        <w:numPr>
          <w:ilvl w:val="0"/>
          <w:numId w:val="13"/>
        </w:numPr>
      </w:pPr>
      <w:r>
        <w:t>Development of player movement system</w:t>
      </w:r>
    </w:p>
    <w:p w14:paraId="473FF15A" w14:textId="2A500BAF" w:rsidR="008629D9" w:rsidRDefault="008629D9" w:rsidP="008629D9">
      <w:pPr>
        <w:pStyle w:val="ListParagraph"/>
        <w:numPr>
          <w:ilvl w:val="0"/>
          <w:numId w:val="13"/>
        </w:numPr>
      </w:pPr>
      <w:r>
        <w:t>Development of combat system</w:t>
      </w:r>
    </w:p>
    <w:p w14:paraId="7B1AE09C" w14:textId="4E4572A6" w:rsidR="008629D9" w:rsidRDefault="008629D9" w:rsidP="008629D9">
      <w:pPr>
        <w:pStyle w:val="ListParagraph"/>
        <w:numPr>
          <w:ilvl w:val="0"/>
          <w:numId w:val="13"/>
        </w:numPr>
      </w:pPr>
      <w:r>
        <w:t>Development of enemy AI system</w:t>
      </w:r>
    </w:p>
    <w:p w14:paraId="5127B57C" w14:textId="5BDCFC02" w:rsidR="008629D9" w:rsidRDefault="008629D9" w:rsidP="008629D9">
      <w:pPr>
        <w:pStyle w:val="ListParagraph"/>
        <w:numPr>
          <w:ilvl w:val="0"/>
          <w:numId w:val="13"/>
        </w:numPr>
      </w:pPr>
      <w:r>
        <w:t>Development of 2 missions</w:t>
      </w:r>
    </w:p>
    <w:p w14:paraId="480AFF62" w14:textId="231DBB0C" w:rsidR="008629D9" w:rsidRDefault="008629D9" w:rsidP="008629D9">
      <w:pPr>
        <w:pStyle w:val="ListParagraph"/>
        <w:numPr>
          <w:ilvl w:val="0"/>
          <w:numId w:val="13"/>
        </w:numPr>
      </w:pPr>
      <w:r>
        <w:t>Writing of overall storyline</w:t>
      </w:r>
    </w:p>
    <w:p w14:paraId="7B6A36C7" w14:textId="0B35866B" w:rsidR="008629D9" w:rsidRDefault="008629D9" w:rsidP="008629D9">
      <w:pPr>
        <w:pStyle w:val="ListParagraph"/>
        <w:numPr>
          <w:ilvl w:val="0"/>
          <w:numId w:val="13"/>
        </w:numPr>
      </w:pPr>
      <w:r>
        <w:t>Development of karma system</w:t>
      </w:r>
    </w:p>
    <w:p w14:paraId="34C45D3D" w14:textId="1E55704A" w:rsidR="008629D9" w:rsidRDefault="008629D9" w:rsidP="008629D9">
      <w:pPr>
        <w:pStyle w:val="ListParagraph"/>
        <w:numPr>
          <w:ilvl w:val="0"/>
          <w:numId w:val="13"/>
        </w:numPr>
      </w:pPr>
      <w:r>
        <w:t>Development of choice making system</w:t>
      </w:r>
    </w:p>
    <w:p w14:paraId="6C39CB31" w14:textId="709100CE" w:rsidR="008629D9" w:rsidRDefault="008629D9" w:rsidP="008629D9">
      <w:pPr>
        <w:pStyle w:val="ListParagraph"/>
        <w:numPr>
          <w:ilvl w:val="0"/>
          <w:numId w:val="13"/>
        </w:numPr>
      </w:pPr>
      <w:r>
        <w:t>Development of inventory system</w:t>
      </w:r>
    </w:p>
    <w:p w14:paraId="0035156F" w14:textId="6AB242A8" w:rsidR="008629D9" w:rsidRDefault="008629D9" w:rsidP="008629D9">
      <w:pPr>
        <w:pStyle w:val="ListParagraph"/>
        <w:numPr>
          <w:ilvl w:val="0"/>
          <w:numId w:val="13"/>
        </w:numPr>
      </w:pPr>
      <w:r>
        <w:t>Development of resource management system</w:t>
      </w:r>
    </w:p>
    <w:p w14:paraId="27849787" w14:textId="4962C6A6" w:rsidR="00B95B69" w:rsidRDefault="008629D9" w:rsidP="008629D9">
      <w:pPr>
        <w:pStyle w:val="ListParagraph"/>
        <w:numPr>
          <w:ilvl w:val="0"/>
          <w:numId w:val="13"/>
        </w:numPr>
      </w:pPr>
      <w:r>
        <w:t>Development of crafting system</w:t>
      </w:r>
    </w:p>
    <w:p w14:paraId="1EA209E8" w14:textId="04FF888B" w:rsidR="008629D9" w:rsidRDefault="008629D9" w:rsidP="008629D9">
      <w:pPr>
        <w:pStyle w:val="ListParagraph"/>
        <w:numPr>
          <w:ilvl w:val="0"/>
          <w:numId w:val="13"/>
        </w:numPr>
      </w:pPr>
      <w:r>
        <w:t>Creation of resources</w:t>
      </w:r>
    </w:p>
    <w:p w14:paraId="329E7BC8" w14:textId="79E46C99" w:rsidR="008629D9" w:rsidRDefault="008629D9" w:rsidP="008629D9">
      <w:pPr>
        <w:pStyle w:val="ListParagraph"/>
        <w:numPr>
          <w:ilvl w:val="0"/>
          <w:numId w:val="13"/>
        </w:numPr>
      </w:pPr>
      <w:r>
        <w:t>Creation of roadblocks and disasters</w:t>
      </w:r>
    </w:p>
    <w:p w14:paraId="6A771754" w14:textId="77777777" w:rsidR="00A41487" w:rsidRDefault="00A41487" w:rsidP="00A41487">
      <w:pPr>
        <w:pStyle w:val="ListParagraph"/>
        <w:numPr>
          <w:ilvl w:val="0"/>
          <w:numId w:val="13"/>
        </w:numPr>
      </w:pPr>
      <w:r>
        <w:t>Creation of map</w:t>
      </w:r>
    </w:p>
    <w:p w14:paraId="35286997" w14:textId="493535BF" w:rsidR="00A41487" w:rsidRDefault="00A41487" w:rsidP="00A41487">
      <w:pPr>
        <w:pStyle w:val="ListParagraph"/>
        <w:numPr>
          <w:ilvl w:val="0"/>
          <w:numId w:val="13"/>
        </w:numPr>
      </w:pPr>
      <w:r>
        <w:t>Development of day/night system</w:t>
      </w:r>
    </w:p>
    <w:p w14:paraId="24B5DBCE" w14:textId="77777777" w:rsidR="00B95B69" w:rsidRDefault="00B95B69" w:rsidP="00B95B69">
      <w:pPr>
        <w:pStyle w:val="Heading2"/>
      </w:pPr>
    </w:p>
    <w:p w14:paraId="6FBE256E" w14:textId="77777777" w:rsidR="00B95B69" w:rsidRDefault="00B95B69" w:rsidP="006C3873">
      <w:pPr>
        <w:pStyle w:val="Heading1"/>
      </w:pPr>
      <w:bookmarkStart w:id="17" w:name="_Toc281773933"/>
      <w:bookmarkStart w:id="18" w:name="_Toc443169323"/>
      <w:r>
        <w:t>Implementation Plan</w:t>
      </w:r>
      <w:bookmarkEnd w:id="17"/>
      <w:bookmarkEnd w:id="18"/>
    </w:p>
    <w:p w14:paraId="06CC4012" w14:textId="69D00C67" w:rsidR="0002644C" w:rsidRDefault="00192605" w:rsidP="00BC0170">
      <w:pPr>
        <w:ind w:left="0"/>
      </w:pPr>
      <w:r>
        <w:t xml:space="preserve">The development process will involve the creation of an Alpha, Beta and Release build. The Alpha build will contain only the most basic aspects of the game to be playable- features include movement and basic resource and interactions systems. After the Alpha build, a Beta build will be produced, containing mostly completed basic game elements, as well as at least a playable version of all other aspects and systems of the game. While the first two releases will be internal-only for review, the last build will contain all finished content for the game and will be a public release. </w:t>
      </w:r>
      <w:r w:rsidR="002A0B4A">
        <w:t xml:space="preserve">At the point of public release, the game will be released to all development platforms. </w:t>
      </w:r>
    </w:p>
    <w:p w14:paraId="576B2092" w14:textId="77777777" w:rsidR="00192605" w:rsidRDefault="00192605" w:rsidP="00BC0170">
      <w:pPr>
        <w:ind w:left="0"/>
      </w:pPr>
    </w:p>
    <w:p w14:paraId="64C2A603" w14:textId="5D1F99A6" w:rsidR="0002644C" w:rsidRDefault="00584A4F" w:rsidP="006C3873">
      <w:pPr>
        <w:pStyle w:val="Heading1"/>
      </w:pPr>
      <w:bookmarkStart w:id="19" w:name="_Toc443169324"/>
      <w:r>
        <w:lastRenderedPageBreak/>
        <w:t>Financial Metrics</w:t>
      </w:r>
      <w:bookmarkEnd w:id="19"/>
    </w:p>
    <w:p w14:paraId="1A67B921" w14:textId="1737A107" w:rsidR="0002644C" w:rsidRDefault="005E34F3" w:rsidP="003360EB">
      <w:r>
        <w:t xml:space="preserve">The game will require extensive time-based resources from the internal development team. The game will not require any advances or other expenses, and all software used will be paid for by either Harrisburg University of the internal team members. </w:t>
      </w:r>
      <w:r w:rsidR="00EB1A31">
        <w:t xml:space="preserve">There will be no fees, and no costs will be associated will additional productions items not covered in this proposal. This game will be at no financial cost to the client. </w:t>
      </w:r>
    </w:p>
    <w:p w14:paraId="1835DA04" w14:textId="77777777" w:rsidR="0002644C" w:rsidRPr="0002644C" w:rsidRDefault="0002644C" w:rsidP="0002644C">
      <w:pPr>
        <w:rPr>
          <w:color w:val="7F7F7F" w:themeColor="text1" w:themeTint="80"/>
        </w:rPr>
      </w:pPr>
    </w:p>
    <w:p w14:paraId="64F999AD" w14:textId="77777777" w:rsidR="003516FF" w:rsidRDefault="00423B68" w:rsidP="006C3873">
      <w:pPr>
        <w:pStyle w:val="Heading1"/>
      </w:pPr>
      <w:bookmarkStart w:id="20" w:name="_Toc281773935"/>
      <w:bookmarkStart w:id="21" w:name="_Toc443169325"/>
      <w:r>
        <w:t xml:space="preserve">Risks and issues </w:t>
      </w:r>
      <w:r w:rsidR="00B95B69">
        <w:t>M</w:t>
      </w:r>
      <w:r>
        <w:t>anagement</w:t>
      </w:r>
      <w:bookmarkEnd w:id="20"/>
      <w:bookmarkEnd w:id="21"/>
    </w:p>
    <w:p w14:paraId="568973F6" w14:textId="77777777" w:rsidR="003516FF" w:rsidRDefault="00423B68" w:rsidP="006C3873">
      <w:pPr>
        <w:pStyle w:val="Heading2"/>
      </w:pPr>
      <w:bookmarkStart w:id="22" w:name="_Toc281773936"/>
      <w:bookmarkStart w:id="23" w:name="_Toc443169326"/>
      <w:r>
        <w:t>Potential exceptions and problems</w:t>
      </w:r>
      <w:bookmarkEnd w:id="22"/>
      <w:bookmarkEnd w:id="23"/>
    </w:p>
    <w:p w14:paraId="723296B4" w14:textId="4903DC6D" w:rsidR="003516FF" w:rsidRDefault="001B23CD">
      <w:pPr>
        <w:pStyle w:val="ListBullet"/>
      </w:pPr>
      <w:r>
        <w:t xml:space="preserve">Reduction of scope: As with any creative project, there is always a possibility of the inability to complete all content for the game within the specified time constraints. If this scenario were to arise, the team has assembled an internal list of core features to keep, as well as expendable features that could be thrown out if required due to time restraints. </w:t>
      </w:r>
    </w:p>
    <w:p w14:paraId="3BEF6CD0" w14:textId="2BF59D29" w:rsidR="0002644C" w:rsidRDefault="00AE55D9" w:rsidP="00EF5DC0">
      <w:pPr>
        <w:pStyle w:val="ListBullet"/>
      </w:pPr>
      <w:r>
        <w:t xml:space="preserve">Issues with procedural generation system: If the procedural generation system is not in a basic, functional state by the Alpha build, the team is prepared to move to a static environment system. </w:t>
      </w:r>
      <w:r w:rsidR="003721B2">
        <w:t>It was decided that the game would be better completed without it than not completed at all.</w:t>
      </w:r>
    </w:p>
    <w:p w14:paraId="6B2E2E84" w14:textId="77777777" w:rsidR="0002644C" w:rsidRDefault="00B95B69" w:rsidP="006C3873">
      <w:pPr>
        <w:pStyle w:val="Heading1"/>
      </w:pPr>
      <w:bookmarkStart w:id="24" w:name="_Toc281773938"/>
      <w:bookmarkStart w:id="25" w:name="_Toc443169327"/>
      <w:r>
        <w:t>Timeline</w:t>
      </w:r>
      <w:bookmarkEnd w:id="24"/>
      <w:bookmarkEnd w:id="25"/>
    </w:p>
    <w:p w14:paraId="4E536155" w14:textId="6A9B825C" w:rsidR="003516FF" w:rsidRDefault="002A0BD3" w:rsidP="003360EB">
      <w:r>
        <w:t xml:space="preserve">The development process will involve the creation of an Alpha, Beta and Release build. Development resources will be split amongst the four internal members of the team, dependent of availability and skillset. </w:t>
      </w:r>
      <w:r w:rsidR="00DE5AFB">
        <w:t>The timeline for the development of the proposed game is as follows:</w:t>
      </w:r>
    </w:p>
    <w:p w14:paraId="1DE15221" w14:textId="5DC88D81" w:rsidR="00DE5AFB" w:rsidRDefault="00DE5AFB" w:rsidP="00DE5AFB">
      <w:pPr>
        <w:pStyle w:val="ListParagraph"/>
        <w:numPr>
          <w:ilvl w:val="0"/>
          <w:numId w:val="13"/>
        </w:numPr>
      </w:pPr>
      <w:r>
        <w:t>February 15</w:t>
      </w:r>
      <w:r w:rsidRPr="00DE5AFB">
        <w:rPr>
          <w:vertAlign w:val="superscript"/>
        </w:rPr>
        <w:t>th</w:t>
      </w:r>
      <w:r>
        <w:t xml:space="preserve"> - Presentation of this proposal document</w:t>
      </w:r>
    </w:p>
    <w:p w14:paraId="37179597" w14:textId="471786D9" w:rsidR="00DE5AFB" w:rsidRDefault="00DE5AFB" w:rsidP="00DE5AFB">
      <w:pPr>
        <w:pStyle w:val="ListParagraph"/>
        <w:numPr>
          <w:ilvl w:val="0"/>
          <w:numId w:val="13"/>
        </w:numPr>
      </w:pPr>
      <w:r>
        <w:t>Week of February 15</w:t>
      </w:r>
      <w:r w:rsidRPr="00DE5AFB">
        <w:rPr>
          <w:vertAlign w:val="superscript"/>
        </w:rPr>
        <w:t>th</w:t>
      </w:r>
      <w:r>
        <w:rPr>
          <w:vertAlign w:val="superscript"/>
        </w:rPr>
        <w:t xml:space="preserve"> </w:t>
      </w:r>
      <w:r>
        <w:t>- Development of Alpha build</w:t>
      </w:r>
    </w:p>
    <w:p w14:paraId="7035F525" w14:textId="228132F6" w:rsidR="00DE5AFB" w:rsidRDefault="00DE5AFB" w:rsidP="00DE5AFB">
      <w:pPr>
        <w:pStyle w:val="ListParagraph"/>
        <w:numPr>
          <w:ilvl w:val="1"/>
          <w:numId w:val="13"/>
        </w:numPr>
      </w:pPr>
      <w:r>
        <w:t>Creation of main art assets</w:t>
      </w:r>
    </w:p>
    <w:p w14:paraId="71E9697F" w14:textId="251F5CD3" w:rsidR="00DE5AFB" w:rsidRDefault="00DE5AFB" w:rsidP="00DE5AFB">
      <w:pPr>
        <w:pStyle w:val="ListParagraph"/>
        <w:numPr>
          <w:ilvl w:val="2"/>
          <w:numId w:val="13"/>
        </w:numPr>
      </w:pPr>
      <w:r>
        <w:t>Character</w:t>
      </w:r>
    </w:p>
    <w:p w14:paraId="19C7E816" w14:textId="250F6506" w:rsidR="00DE5AFB" w:rsidRDefault="00DE5AFB" w:rsidP="00DE5AFB">
      <w:pPr>
        <w:pStyle w:val="ListParagraph"/>
        <w:numPr>
          <w:ilvl w:val="2"/>
          <w:numId w:val="13"/>
        </w:numPr>
      </w:pPr>
      <w:r>
        <w:t>Basic resources</w:t>
      </w:r>
    </w:p>
    <w:p w14:paraId="1B83A9A2" w14:textId="4894A356" w:rsidR="00DE5AFB" w:rsidRDefault="00DE5AFB" w:rsidP="00DE5AFB">
      <w:pPr>
        <w:pStyle w:val="ListParagraph"/>
        <w:numPr>
          <w:ilvl w:val="2"/>
          <w:numId w:val="13"/>
        </w:numPr>
      </w:pPr>
      <w:r>
        <w:t>Basic landscape</w:t>
      </w:r>
    </w:p>
    <w:p w14:paraId="140CC2AA" w14:textId="522F9753" w:rsidR="00DE5AFB" w:rsidRDefault="00DE5AFB" w:rsidP="00DE5AFB">
      <w:pPr>
        <w:pStyle w:val="ListParagraph"/>
        <w:numPr>
          <w:ilvl w:val="1"/>
          <w:numId w:val="13"/>
        </w:numPr>
      </w:pPr>
      <w:r>
        <w:t>Movement completed</w:t>
      </w:r>
    </w:p>
    <w:p w14:paraId="6C695A54" w14:textId="60651493" w:rsidR="00DE5AFB" w:rsidRDefault="00DE5AFB" w:rsidP="00DE5AFB">
      <w:pPr>
        <w:pStyle w:val="ListParagraph"/>
        <w:numPr>
          <w:ilvl w:val="1"/>
          <w:numId w:val="13"/>
        </w:numPr>
      </w:pPr>
      <w:r>
        <w:t>Basic combat system implemented</w:t>
      </w:r>
    </w:p>
    <w:p w14:paraId="0184D828" w14:textId="16370A8C" w:rsidR="00DE5AFB" w:rsidRDefault="00DE5AFB" w:rsidP="00DE5AFB">
      <w:pPr>
        <w:pStyle w:val="ListParagraph"/>
        <w:numPr>
          <w:ilvl w:val="1"/>
          <w:numId w:val="13"/>
        </w:numPr>
      </w:pPr>
      <w:r>
        <w:t>Basic AI enemy system implemented</w:t>
      </w:r>
    </w:p>
    <w:p w14:paraId="16FA2A57" w14:textId="08F4AC52" w:rsidR="00DE5AFB" w:rsidRDefault="00DE5AFB" w:rsidP="00DE5AFB">
      <w:pPr>
        <w:pStyle w:val="ListParagraph"/>
        <w:numPr>
          <w:ilvl w:val="1"/>
          <w:numId w:val="13"/>
        </w:numPr>
      </w:pPr>
      <w:r>
        <w:t>Halfway through development of first mission and overall storyline</w:t>
      </w:r>
    </w:p>
    <w:p w14:paraId="0E7DBE28" w14:textId="1E84ED75" w:rsidR="00DE5AFB" w:rsidRDefault="00DE5AFB" w:rsidP="00DE5AFB">
      <w:pPr>
        <w:pStyle w:val="ListParagraph"/>
        <w:numPr>
          <w:ilvl w:val="1"/>
          <w:numId w:val="13"/>
        </w:numPr>
      </w:pPr>
      <w:r>
        <w:t>Prototype Karma system</w:t>
      </w:r>
    </w:p>
    <w:p w14:paraId="11A26838" w14:textId="40CE7011" w:rsidR="00DE5AFB" w:rsidRDefault="00DE5AFB" w:rsidP="00DE5AFB">
      <w:pPr>
        <w:pStyle w:val="ListParagraph"/>
        <w:numPr>
          <w:ilvl w:val="1"/>
          <w:numId w:val="13"/>
        </w:numPr>
      </w:pPr>
      <w:r>
        <w:t>Prototype choice making system</w:t>
      </w:r>
    </w:p>
    <w:p w14:paraId="0C735D49" w14:textId="3A84812C" w:rsidR="00DE5AFB" w:rsidRDefault="00DE5AFB" w:rsidP="00DE5AFB">
      <w:pPr>
        <w:pStyle w:val="ListParagraph"/>
        <w:numPr>
          <w:ilvl w:val="1"/>
          <w:numId w:val="13"/>
        </w:numPr>
      </w:pPr>
      <w:r>
        <w:t>Prototype inventory system</w:t>
      </w:r>
    </w:p>
    <w:p w14:paraId="4358A37B" w14:textId="3681D9B5" w:rsidR="00DE5AFB" w:rsidRDefault="00DE5AFB" w:rsidP="00DE5AFB">
      <w:pPr>
        <w:pStyle w:val="ListParagraph"/>
        <w:numPr>
          <w:ilvl w:val="1"/>
          <w:numId w:val="13"/>
        </w:numPr>
      </w:pPr>
      <w:r>
        <w:t>Prototype resource management system</w:t>
      </w:r>
    </w:p>
    <w:p w14:paraId="26C6DFBB" w14:textId="6118BBC6" w:rsidR="00DE5AFB" w:rsidRDefault="00DE5AFB" w:rsidP="00DE5AFB">
      <w:pPr>
        <w:pStyle w:val="ListParagraph"/>
        <w:numPr>
          <w:ilvl w:val="1"/>
          <w:numId w:val="13"/>
        </w:numPr>
      </w:pPr>
      <w:r>
        <w:t>Prototype crafting system</w:t>
      </w:r>
    </w:p>
    <w:p w14:paraId="66658E80" w14:textId="6C28CC89" w:rsidR="00DE5AFB" w:rsidRDefault="00DE5AFB" w:rsidP="00DE5AFB">
      <w:pPr>
        <w:pStyle w:val="ListParagraph"/>
        <w:numPr>
          <w:ilvl w:val="0"/>
          <w:numId w:val="13"/>
        </w:numPr>
      </w:pPr>
      <w:r>
        <w:t>February 22</w:t>
      </w:r>
      <w:r w:rsidRPr="00DE5AFB">
        <w:rPr>
          <w:vertAlign w:val="superscript"/>
        </w:rPr>
        <w:t>nd</w:t>
      </w:r>
      <w:r>
        <w:t xml:space="preserve"> – Presentation of Alpha build</w:t>
      </w:r>
    </w:p>
    <w:p w14:paraId="1A37DD12" w14:textId="3E7ECDE1" w:rsidR="00DE5AFB" w:rsidRDefault="00DE5AFB" w:rsidP="00DE5AFB">
      <w:pPr>
        <w:pStyle w:val="ListParagraph"/>
        <w:numPr>
          <w:ilvl w:val="0"/>
          <w:numId w:val="13"/>
        </w:numPr>
      </w:pPr>
      <w:r>
        <w:t>Week of February 22</w:t>
      </w:r>
      <w:r w:rsidRPr="00DE5AFB">
        <w:rPr>
          <w:vertAlign w:val="superscript"/>
        </w:rPr>
        <w:t>nd</w:t>
      </w:r>
      <w:r>
        <w:t xml:space="preserve"> – Development of Beta build</w:t>
      </w:r>
    </w:p>
    <w:p w14:paraId="5273C5F9" w14:textId="1F66FEB0" w:rsidR="00DE5AFB" w:rsidRDefault="00DE5AFB" w:rsidP="00DE5AFB">
      <w:pPr>
        <w:pStyle w:val="ListParagraph"/>
        <w:numPr>
          <w:ilvl w:val="1"/>
          <w:numId w:val="13"/>
        </w:numPr>
      </w:pPr>
      <w:r>
        <w:t>Completion of main art assets, development of remaining assets</w:t>
      </w:r>
    </w:p>
    <w:p w14:paraId="15314D16" w14:textId="731B82AC" w:rsidR="00DE5AFB" w:rsidRDefault="00DE5AFB" w:rsidP="00DE5AFB">
      <w:pPr>
        <w:pStyle w:val="ListParagraph"/>
        <w:numPr>
          <w:ilvl w:val="1"/>
          <w:numId w:val="13"/>
        </w:numPr>
      </w:pPr>
      <w:r>
        <w:t>Development of audio assets</w:t>
      </w:r>
    </w:p>
    <w:p w14:paraId="60E2AD34" w14:textId="3940130C" w:rsidR="00DE5AFB" w:rsidRDefault="00DE5AFB" w:rsidP="00DE5AFB">
      <w:pPr>
        <w:pStyle w:val="ListParagraph"/>
        <w:numPr>
          <w:ilvl w:val="1"/>
          <w:numId w:val="13"/>
        </w:numPr>
      </w:pPr>
      <w:r>
        <w:t>Combat system completed</w:t>
      </w:r>
    </w:p>
    <w:p w14:paraId="3A53BB2A" w14:textId="7543CC86" w:rsidR="00DE5AFB" w:rsidRDefault="00DE5AFB" w:rsidP="00DE5AFB">
      <w:pPr>
        <w:pStyle w:val="ListParagraph"/>
        <w:numPr>
          <w:ilvl w:val="1"/>
          <w:numId w:val="13"/>
        </w:numPr>
      </w:pPr>
      <w:r>
        <w:t>Enemy AI system completed</w:t>
      </w:r>
    </w:p>
    <w:p w14:paraId="78D74375" w14:textId="7486E3A7" w:rsidR="00DE5AFB" w:rsidRDefault="00DE5AFB" w:rsidP="00DE5AFB">
      <w:pPr>
        <w:pStyle w:val="ListParagraph"/>
        <w:numPr>
          <w:ilvl w:val="1"/>
          <w:numId w:val="13"/>
        </w:numPr>
      </w:pPr>
      <w:r>
        <w:t>Completion of overall storyline and missions</w:t>
      </w:r>
    </w:p>
    <w:p w14:paraId="6B2B3B17" w14:textId="1026AE04" w:rsidR="00DE5AFB" w:rsidRDefault="00DE5AFB" w:rsidP="00DE5AFB">
      <w:pPr>
        <w:pStyle w:val="ListParagraph"/>
        <w:numPr>
          <w:ilvl w:val="1"/>
          <w:numId w:val="13"/>
        </w:numPr>
      </w:pPr>
      <w:r>
        <w:t>Continuation of Karma system</w:t>
      </w:r>
    </w:p>
    <w:p w14:paraId="4D74AD3C" w14:textId="47836A46" w:rsidR="00DE5AFB" w:rsidRDefault="00DE5AFB" w:rsidP="00DE5AFB">
      <w:pPr>
        <w:pStyle w:val="ListParagraph"/>
        <w:numPr>
          <w:ilvl w:val="1"/>
          <w:numId w:val="13"/>
        </w:numPr>
      </w:pPr>
      <w:r>
        <w:lastRenderedPageBreak/>
        <w:t>Continuation of choice making system</w:t>
      </w:r>
    </w:p>
    <w:p w14:paraId="1301CF89" w14:textId="42412C1D" w:rsidR="00DE5AFB" w:rsidRDefault="00DE5AFB" w:rsidP="00DE5AFB">
      <w:pPr>
        <w:pStyle w:val="ListParagraph"/>
        <w:numPr>
          <w:ilvl w:val="1"/>
          <w:numId w:val="13"/>
        </w:numPr>
      </w:pPr>
      <w:r>
        <w:t>Completed inventory system</w:t>
      </w:r>
    </w:p>
    <w:p w14:paraId="29371C30" w14:textId="3F0549E4" w:rsidR="00DE5AFB" w:rsidRDefault="00DE5AFB" w:rsidP="00DE5AFB">
      <w:pPr>
        <w:pStyle w:val="ListParagraph"/>
        <w:numPr>
          <w:ilvl w:val="1"/>
          <w:numId w:val="13"/>
        </w:numPr>
      </w:pPr>
      <w:r>
        <w:t>Completed resource management system</w:t>
      </w:r>
    </w:p>
    <w:p w14:paraId="52959DEB" w14:textId="0F2B32ED" w:rsidR="00DE5AFB" w:rsidRDefault="00DE5AFB" w:rsidP="00DE5AFB">
      <w:pPr>
        <w:pStyle w:val="ListParagraph"/>
        <w:numPr>
          <w:ilvl w:val="1"/>
          <w:numId w:val="13"/>
        </w:numPr>
      </w:pPr>
      <w:r>
        <w:t>Continuation of crafting system</w:t>
      </w:r>
    </w:p>
    <w:p w14:paraId="4B271FD2" w14:textId="233BDE2F" w:rsidR="008629D9" w:rsidRDefault="008629D9" w:rsidP="00DE5AFB">
      <w:pPr>
        <w:pStyle w:val="ListParagraph"/>
        <w:numPr>
          <w:ilvl w:val="1"/>
          <w:numId w:val="13"/>
        </w:numPr>
      </w:pPr>
      <w:r>
        <w:t>Development of disasters and roadblocks</w:t>
      </w:r>
    </w:p>
    <w:p w14:paraId="79ED344F" w14:textId="46C69020" w:rsidR="009A5AB4" w:rsidRDefault="009A5AB4" w:rsidP="00DE5AFB">
      <w:pPr>
        <w:pStyle w:val="ListParagraph"/>
        <w:numPr>
          <w:ilvl w:val="1"/>
          <w:numId w:val="13"/>
        </w:numPr>
      </w:pPr>
      <w:r>
        <w:t>Creation of map</w:t>
      </w:r>
    </w:p>
    <w:p w14:paraId="382DDF18" w14:textId="14BD8C27" w:rsidR="00A41487" w:rsidRDefault="00A41487" w:rsidP="00DE5AFB">
      <w:pPr>
        <w:pStyle w:val="ListParagraph"/>
        <w:numPr>
          <w:ilvl w:val="1"/>
          <w:numId w:val="13"/>
        </w:numPr>
      </w:pPr>
      <w:r>
        <w:t>Development of day/night system</w:t>
      </w:r>
    </w:p>
    <w:p w14:paraId="15739BC3" w14:textId="66A8723C" w:rsidR="00DE5AFB" w:rsidRDefault="00DE5AFB" w:rsidP="00DE5AFB">
      <w:pPr>
        <w:pStyle w:val="ListParagraph"/>
        <w:numPr>
          <w:ilvl w:val="0"/>
          <w:numId w:val="13"/>
        </w:numPr>
      </w:pPr>
      <w:r>
        <w:t>February 29</w:t>
      </w:r>
      <w:r w:rsidRPr="00DE5AFB">
        <w:rPr>
          <w:vertAlign w:val="superscript"/>
        </w:rPr>
        <w:t>th</w:t>
      </w:r>
      <w:r>
        <w:t xml:space="preserve"> – Presentation of Beta build</w:t>
      </w:r>
    </w:p>
    <w:p w14:paraId="1B855F5F" w14:textId="6B837BE6" w:rsidR="00DE5AFB" w:rsidRDefault="00DE5AFB" w:rsidP="00DE5AFB">
      <w:pPr>
        <w:pStyle w:val="ListParagraph"/>
        <w:numPr>
          <w:ilvl w:val="0"/>
          <w:numId w:val="13"/>
        </w:numPr>
      </w:pPr>
      <w:r>
        <w:t>Week of February 29</w:t>
      </w:r>
      <w:r w:rsidRPr="00DE5AFB">
        <w:rPr>
          <w:vertAlign w:val="superscript"/>
        </w:rPr>
        <w:t>th</w:t>
      </w:r>
      <w:r>
        <w:t xml:space="preserve"> – Development of main build</w:t>
      </w:r>
    </w:p>
    <w:p w14:paraId="3E7D6474" w14:textId="65E6F4BE" w:rsidR="00DE5AFB" w:rsidRDefault="00DE5AFB" w:rsidP="00DE5AFB">
      <w:pPr>
        <w:pStyle w:val="ListParagraph"/>
        <w:numPr>
          <w:ilvl w:val="1"/>
          <w:numId w:val="13"/>
        </w:numPr>
      </w:pPr>
      <w:r>
        <w:t>Completion of all remaining items</w:t>
      </w:r>
    </w:p>
    <w:p w14:paraId="757007C5" w14:textId="10B83FBF" w:rsidR="00DE5AFB" w:rsidRDefault="00DE5AFB" w:rsidP="00DE5AFB">
      <w:pPr>
        <w:pStyle w:val="ListParagraph"/>
        <w:numPr>
          <w:ilvl w:val="1"/>
          <w:numId w:val="13"/>
        </w:numPr>
      </w:pPr>
      <w:r>
        <w:t>Extensive quality testing</w:t>
      </w:r>
    </w:p>
    <w:p w14:paraId="3830A514" w14:textId="52A7EF76" w:rsidR="004E4B8D" w:rsidRDefault="004E4B8D" w:rsidP="004E4B8D">
      <w:pPr>
        <w:pStyle w:val="ListParagraph"/>
        <w:numPr>
          <w:ilvl w:val="0"/>
          <w:numId w:val="13"/>
        </w:numPr>
      </w:pPr>
      <w:r>
        <w:t>March 7</w:t>
      </w:r>
      <w:r w:rsidRPr="004E4B8D">
        <w:rPr>
          <w:vertAlign w:val="superscript"/>
        </w:rPr>
        <w:t>th</w:t>
      </w:r>
      <w:r>
        <w:t xml:space="preserve"> – Presentation of Release build</w:t>
      </w:r>
    </w:p>
    <w:p w14:paraId="62C7D373" w14:textId="1F548C72" w:rsidR="00A37022" w:rsidRDefault="00A37022" w:rsidP="00A37022"/>
    <w:p w14:paraId="0C792A33" w14:textId="72CBF6FB" w:rsidR="00A37022" w:rsidRDefault="00A37022" w:rsidP="00A37022">
      <w:pPr>
        <w:pStyle w:val="Heading1"/>
      </w:pPr>
      <w:bookmarkStart w:id="26" w:name="_Toc443169328"/>
      <w:r>
        <w:t>Similar game content</w:t>
      </w:r>
      <w:bookmarkEnd w:id="26"/>
    </w:p>
    <w:p w14:paraId="2E9A5C19" w14:textId="441A4B8F" w:rsidR="00A37022" w:rsidRDefault="00A37022" w:rsidP="00A37022">
      <w:r>
        <w:rPr>
          <w:noProof/>
          <w:lang w:eastAsia="en-US"/>
        </w:rPr>
        <w:drawing>
          <wp:inline distT="0" distB="0" distL="0" distR="0" wp14:anchorId="31136E7F" wp14:editId="72CDC51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t-Starv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0E0673" w14:textId="2901930D" w:rsidR="00A37022" w:rsidRPr="00A37022" w:rsidRDefault="00A37022" w:rsidP="00A37022">
      <w:r>
        <w:t>The game will utilize an art and movement style similar to above</w:t>
      </w:r>
    </w:p>
    <w:sectPr w:rsidR="00A37022" w:rsidRPr="00A37022">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1CBB8" w14:textId="77777777" w:rsidR="00892F03" w:rsidRDefault="00892F03">
      <w:r>
        <w:separator/>
      </w:r>
    </w:p>
    <w:p w14:paraId="48710685" w14:textId="77777777" w:rsidR="00892F03" w:rsidRDefault="00892F03"/>
  </w:endnote>
  <w:endnote w:type="continuationSeparator" w:id="0">
    <w:p w14:paraId="1E13F983" w14:textId="77777777" w:rsidR="00892F03" w:rsidRDefault="00892F03">
      <w:r>
        <w:continuationSeparator/>
      </w:r>
    </w:p>
    <w:p w14:paraId="7F57E1BD" w14:textId="77777777" w:rsidR="00892F03" w:rsidRDefault="00892F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434443" w14:paraId="35155BE8" w14:textId="77777777">
      <w:sdt>
        <w:sdtPr>
          <w:alias w:val="Date"/>
          <w:tag w:val=""/>
          <w:id w:val="-600561709"/>
          <w:dataBinding w:prefixMappings="xmlns:ns0='http://schemas.microsoft.com/office/2006/coverPageProps' " w:xpath="/ns0:CoverPageProperties[1]/ns0:PublishDate[1]" w:storeItemID="{55AF091B-3C7A-41E3-B477-F2FDAA23CFDA}"/>
          <w:date w:fullDate="2016-12-15T00:00:00Z">
            <w:dateFormat w:val="M/d/yyyy"/>
            <w:lid w:val="en-US"/>
            <w:storeMappedDataAs w:val="dateTime"/>
            <w:calendar w:val="gregorian"/>
          </w:date>
        </w:sdtPr>
        <w:sdtEndPr/>
        <w:sdtContent>
          <w:tc>
            <w:tcPr>
              <w:tcW w:w="750" w:type="pct"/>
            </w:tcPr>
            <w:p w14:paraId="2DB7EB5D" w14:textId="6B8D9E71" w:rsidR="00434443" w:rsidRDefault="008643C2">
              <w:pPr>
                <w:pStyle w:val="Footer"/>
              </w:pPr>
              <w:r>
                <w:t>12/15/2016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03CD0AE2" w14:textId="77777777" w:rsidR="00434443" w:rsidRDefault="00434443">
              <w:pPr>
                <w:pStyle w:val="Footer"/>
                <w:jc w:val="center"/>
              </w:pPr>
              <w:r>
                <w:t>Project Proposal</w:t>
              </w:r>
            </w:p>
          </w:tc>
        </w:sdtContent>
      </w:sdt>
      <w:tc>
        <w:tcPr>
          <w:tcW w:w="750" w:type="pct"/>
        </w:tcPr>
        <w:p w14:paraId="6C272723" w14:textId="77777777" w:rsidR="00434443" w:rsidRDefault="00434443">
          <w:pPr>
            <w:pStyle w:val="Footer"/>
            <w:jc w:val="right"/>
          </w:pPr>
          <w:r>
            <w:fldChar w:fldCharType="begin"/>
          </w:r>
          <w:r>
            <w:instrText xml:space="preserve"> PAGE  \* Arabic </w:instrText>
          </w:r>
          <w:r>
            <w:fldChar w:fldCharType="separate"/>
          </w:r>
          <w:r w:rsidR="003A7088">
            <w:rPr>
              <w:noProof/>
            </w:rPr>
            <w:t>1</w:t>
          </w:r>
          <w:r>
            <w:fldChar w:fldCharType="end"/>
          </w:r>
        </w:p>
      </w:tc>
    </w:tr>
  </w:tbl>
  <w:p w14:paraId="0F73A63B" w14:textId="77777777" w:rsidR="00434443" w:rsidRDefault="00434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1691C" w14:textId="77777777" w:rsidR="00892F03" w:rsidRDefault="00892F03">
      <w:r>
        <w:separator/>
      </w:r>
    </w:p>
    <w:p w14:paraId="7CDA3BCC" w14:textId="77777777" w:rsidR="00892F03" w:rsidRDefault="00892F03"/>
  </w:footnote>
  <w:footnote w:type="continuationSeparator" w:id="0">
    <w:p w14:paraId="1B2CCFA3" w14:textId="77777777" w:rsidR="00892F03" w:rsidRDefault="00892F03">
      <w:r>
        <w:continuationSeparator/>
      </w:r>
    </w:p>
    <w:p w14:paraId="2126659A" w14:textId="77777777" w:rsidR="00892F03" w:rsidRDefault="00892F0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92B4F" w14:textId="77777777" w:rsidR="00434443" w:rsidRDefault="00434443">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EEA4BB1"/>
    <w:multiLevelType w:val="hybridMultilevel"/>
    <w:tmpl w:val="EF4CC3CC"/>
    <w:lvl w:ilvl="0" w:tplc="04090003">
      <w:start w:val="1"/>
      <w:numFmt w:val="bullet"/>
      <w:lvlText w:val="o"/>
      <w:lvlJc w:val="left"/>
      <w:pPr>
        <w:ind w:left="432" w:hanging="360"/>
      </w:pPr>
      <w:rPr>
        <w:rFonts w:ascii="Courier New" w:hAnsi="Courier New" w:cs="Courier New"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142B5DF6"/>
    <w:multiLevelType w:val="hybridMultilevel"/>
    <w:tmpl w:val="F8E8A1E4"/>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DC2471F"/>
    <w:multiLevelType w:val="hybridMultilevel"/>
    <w:tmpl w:val="762E4A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E73679A"/>
    <w:multiLevelType w:val="hybridMultilevel"/>
    <w:tmpl w:val="934AFC80"/>
    <w:lvl w:ilvl="0" w:tplc="04090003">
      <w:start w:val="1"/>
      <w:numFmt w:val="bullet"/>
      <w:lvlText w:val="o"/>
      <w:lvlJc w:val="left"/>
      <w:pPr>
        <w:ind w:left="432" w:hanging="360"/>
      </w:pPr>
      <w:rPr>
        <w:rFonts w:ascii="Courier New" w:hAnsi="Courier New" w:cs="Courier New"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 w15:restartNumberingAfterBreak="0">
    <w:nsid w:val="256D6D20"/>
    <w:multiLevelType w:val="hybridMultilevel"/>
    <w:tmpl w:val="36ACE01E"/>
    <w:lvl w:ilvl="0" w:tplc="A8B0EC6A">
      <w:start w:val="1"/>
      <w:numFmt w:val="bullet"/>
      <w:pStyle w:val="List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 w15:restartNumberingAfterBreak="0">
    <w:nsid w:val="28B55903"/>
    <w:multiLevelType w:val="hybridMultilevel"/>
    <w:tmpl w:val="2A0C67C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2EC56AFD"/>
    <w:multiLevelType w:val="hybridMultilevel"/>
    <w:tmpl w:val="702478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1C0413"/>
    <w:multiLevelType w:val="hybridMultilevel"/>
    <w:tmpl w:val="E8A8F442"/>
    <w:lvl w:ilvl="0" w:tplc="04090003">
      <w:start w:val="1"/>
      <w:numFmt w:val="bullet"/>
      <w:lvlText w:val="o"/>
      <w:lvlJc w:val="left"/>
      <w:pPr>
        <w:ind w:left="432" w:hanging="360"/>
      </w:pPr>
      <w:rPr>
        <w:rFonts w:ascii="Courier New" w:hAnsi="Courier New" w:cs="Courier New"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 w15:restartNumberingAfterBreak="0">
    <w:nsid w:val="63D11270"/>
    <w:multiLevelType w:val="hybridMultilevel"/>
    <w:tmpl w:val="095088E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688055D8"/>
    <w:multiLevelType w:val="hybridMultilevel"/>
    <w:tmpl w:val="F1AE4372"/>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6ADB13C2"/>
    <w:multiLevelType w:val="hybridMultilevel"/>
    <w:tmpl w:val="771E2AD4"/>
    <w:lvl w:ilvl="0" w:tplc="04090003">
      <w:start w:val="1"/>
      <w:numFmt w:val="bullet"/>
      <w:lvlText w:val="o"/>
      <w:lvlJc w:val="left"/>
      <w:pPr>
        <w:ind w:left="432" w:hanging="360"/>
      </w:pPr>
      <w:rPr>
        <w:rFonts w:ascii="Courier New" w:hAnsi="Courier New" w:cs="Courier New"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0"/>
  </w:num>
  <w:num w:numId="2">
    <w:abstractNumId w:val="5"/>
  </w:num>
  <w:num w:numId="3">
    <w:abstractNumId w:val="9"/>
  </w:num>
  <w:num w:numId="4">
    <w:abstractNumId w:val="5"/>
  </w:num>
  <w:num w:numId="5">
    <w:abstractNumId w:val="6"/>
  </w:num>
  <w:num w:numId="6">
    <w:abstractNumId w:val="3"/>
  </w:num>
  <w:num w:numId="7">
    <w:abstractNumId w:val="2"/>
  </w:num>
  <w:num w:numId="8">
    <w:abstractNumId w:val="10"/>
  </w:num>
  <w:num w:numId="9">
    <w:abstractNumId w:val="7"/>
  </w:num>
  <w:num w:numId="10">
    <w:abstractNumId w:val="4"/>
  </w:num>
  <w:num w:numId="11">
    <w:abstractNumId w:val="8"/>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D48"/>
    <w:rsid w:val="000056E1"/>
    <w:rsid w:val="00006BE1"/>
    <w:rsid w:val="0002644C"/>
    <w:rsid w:val="00052982"/>
    <w:rsid w:val="0006490C"/>
    <w:rsid w:val="00071939"/>
    <w:rsid w:val="000762A6"/>
    <w:rsid w:val="000A7D63"/>
    <w:rsid w:val="000E31DB"/>
    <w:rsid w:val="00136598"/>
    <w:rsid w:val="00166BA5"/>
    <w:rsid w:val="00192605"/>
    <w:rsid w:val="001B23CD"/>
    <w:rsid w:val="00201EEF"/>
    <w:rsid w:val="00211EB7"/>
    <w:rsid w:val="00261A29"/>
    <w:rsid w:val="00272201"/>
    <w:rsid w:val="002A0B4A"/>
    <w:rsid w:val="002A0BD3"/>
    <w:rsid w:val="002D124D"/>
    <w:rsid w:val="002D54AF"/>
    <w:rsid w:val="00331AEC"/>
    <w:rsid w:val="003360EB"/>
    <w:rsid w:val="003516FF"/>
    <w:rsid w:val="00356A1A"/>
    <w:rsid w:val="003721B2"/>
    <w:rsid w:val="003A7088"/>
    <w:rsid w:val="003C06C6"/>
    <w:rsid w:val="003F0A4A"/>
    <w:rsid w:val="00423B68"/>
    <w:rsid w:val="00434443"/>
    <w:rsid w:val="00477736"/>
    <w:rsid w:val="0048594D"/>
    <w:rsid w:val="004D096A"/>
    <w:rsid w:val="004E016C"/>
    <w:rsid w:val="004E187B"/>
    <w:rsid w:val="004E34B7"/>
    <w:rsid w:val="004E4B8D"/>
    <w:rsid w:val="004F4A48"/>
    <w:rsid w:val="005125D1"/>
    <w:rsid w:val="005340BC"/>
    <w:rsid w:val="00584A4F"/>
    <w:rsid w:val="005E34F3"/>
    <w:rsid w:val="0062592A"/>
    <w:rsid w:val="006761B0"/>
    <w:rsid w:val="00683567"/>
    <w:rsid w:val="006A114E"/>
    <w:rsid w:val="006A5052"/>
    <w:rsid w:val="006B51A8"/>
    <w:rsid w:val="006C3873"/>
    <w:rsid w:val="007109B1"/>
    <w:rsid w:val="00714053"/>
    <w:rsid w:val="00775EFC"/>
    <w:rsid w:val="007B29FE"/>
    <w:rsid w:val="007B71CB"/>
    <w:rsid w:val="0081025A"/>
    <w:rsid w:val="00845E62"/>
    <w:rsid w:val="008612FF"/>
    <w:rsid w:val="008629D9"/>
    <w:rsid w:val="008643C2"/>
    <w:rsid w:val="00892F03"/>
    <w:rsid w:val="008E160F"/>
    <w:rsid w:val="00924B5E"/>
    <w:rsid w:val="00950118"/>
    <w:rsid w:val="0095698B"/>
    <w:rsid w:val="009960CE"/>
    <w:rsid w:val="00997876"/>
    <w:rsid w:val="009A5AB4"/>
    <w:rsid w:val="009C4421"/>
    <w:rsid w:val="00A261DA"/>
    <w:rsid w:val="00A37022"/>
    <w:rsid w:val="00A41487"/>
    <w:rsid w:val="00AE55D9"/>
    <w:rsid w:val="00AE7230"/>
    <w:rsid w:val="00AF4DBA"/>
    <w:rsid w:val="00AF67A9"/>
    <w:rsid w:val="00B604DA"/>
    <w:rsid w:val="00B92F9B"/>
    <w:rsid w:val="00B95B69"/>
    <w:rsid w:val="00BC0170"/>
    <w:rsid w:val="00BE1C4E"/>
    <w:rsid w:val="00BF3B7E"/>
    <w:rsid w:val="00C03ED1"/>
    <w:rsid w:val="00C047D0"/>
    <w:rsid w:val="00C67936"/>
    <w:rsid w:val="00CD1D75"/>
    <w:rsid w:val="00D22D7C"/>
    <w:rsid w:val="00D44E46"/>
    <w:rsid w:val="00D46C56"/>
    <w:rsid w:val="00D61D9B"/>
    <w:rsid w:val="00D65DC1"/>
    <w:rsid w:val="00DE5AFB"/>
    <w:rsid w:val="00E01E5E"/>
    <w:rsid w:val="00E13A70"/>
    <w:rsid w:val="00E41D25"/>
    <w:rsid w:val="00E669E5"/>
    <w:rsid w:val="00EB1A31"/>
    <w:rsid w:val="00EE6D48"/>
    <w:rsid w:val="00EF5DC0"/>
    <w:rsid w:val="00F543BF"/>
    <w:rsid w:val="00F6795E"/>
    <w:rsid w:val="00F7394A"/>
    <w:rsid w:val="00FA0157"/>
    <w:rsid w:val="00FD33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09CB029B"/>
  <w15:docId w15:val="{81D0D760-8484-4C07-9518-73FFBE53B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6C3873"/>
    <w:pPr>
      <w:keepNext/>
      <w:keepLines/>
      <w:spacing w:before="120"/>
      <w:outlineLvl w:val="1"/>
    </w:pPr>
    <w:rPr>
      <w:rFonts w:eastAsiaTheme="majorEastAsia"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6C3873"/>
    <w:rPr>
      <w:rFonts w:eastAsiaTheme="majorEastAsia"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BalloonText">
    <w:name w:val="Balloon Text"/>
    <w:basedOn w:val="Normal"/>
    <w:link w:val="BalloonTextChar"/>
    <w:uiPriority w:val="99"/>
    <w:semiHidden/>
    <w:unhideWhenUsed/>
    <w:rsid w:val="00136598"/>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36598"/>
    <w:rPr>
      <w:rFonts w:ascii="Lucida Grande" w:hAnsi="Lucida Grande"/>
      <w:sz w:val="18"/>
      <w:szCs w:val="18"/>
    </w:rPr>
  </w:style>
  <w:style w:type="paragraph" w:styleId="TOC1">
    <w:name w:val="toc 1"/>
    <w:basedOn w:val="Normal"/>
    <w:next w:val="Normal"/>
    <w:autoRedefine/>
    <w:uiPriority w:val="39"/>
    <w:unhideWhenUsed/>
    <w:rsid w:val="006C3873"/>
    <w:pPr>
      <w:tabs>
        <w:tab w:val="right" w:leader="dot" w:pos="9350"/>
      </w:tabs>
      <w:spacing w:before="120" w:after="0"/>
      <w:ind w:left="0"/>
    </w:pPr>
    <w:rPr>
      <w:sz w:val="24"/>
      <w:szCs w:val="24"/>
    </w:rPr>
  </w:style>
  <w:style w:type="paragraph" w:styleId="TOC2">
    <w:name w:val="toc 2"/>
    <w:basedOn w:val="Normal"/>
    <w:next w:val="Normal"/>
    <w:autoRedefine/>
    <w:uiPriority w:val="39"/>
    <w:unhideWhenUsed/>
    <w:rsid w:val="006C3873"/>
    <w:pPr>
      <w:spacing w:before="60" w:after="60"/>
      <w:ind w:left="216"/>
    </w:pPr>
    <w:rPr>
      <w:color w:val="7F7F7F" w:themeColor="text1" w:themeTint="80"/>
    </w:rPr>
  </w:style>
  <w:style w:type="paragraph" w:styleId="TOC3">
    <w:name w:val="toc 3"/>
    <w:basedOn w:val="Normal"/>
    <w:next w:val="Normal"/>
    <w:autoRedefine/>
    <w:uiPriority w:val="39"/>
    <w:unhideWhenUsed/>
    <w:rsid w:val="00950118"/>
    <w:pPr>
      <w:spacing w:after="0"/>
      <w:ind w:left="440"/>
    </w:pPr>
  </w:style>
  <w:style w:type="paragraph" w:styleId="TOC4">
    <w:name w:val="toc 4"/>
    <w:basedOn w:val="Normal"/>
    <w:next w:val="Normal"/>
    <w:autoRedefine/>
    <w:uiPriority w:val="39"/>
    <w:unhideWhenUsed/>
    <w:rsid w:val="00950118"/>
    <w:pPr>
      <w:spacing w:after="0"/>
      <w:ind w:left="660"/>
    </w:pPr>
    <w:rPr>
      <w:sz w:val="20"/>
      <w:szCs w:val="20"/>
    </w:rPr>
  </w:style>
  <w:style w:type="paragraph" w:styleId="TOC5">
    <w:name w:val="toc 5"/>
    <w:basedOn w:val="Normal"/>
    <w:next w:val="Normal"/>
    <w:autoRedefine/>
    <w:uiPriority w:val="39"/>
    <w:unhideWhenUsed/>
    <w:rsid w:val="00950118"/>
    <w:pPr>
      <w:spacing w:after="0"/>
      <w:ind w:left="880"/>
    </w:pPr>
    <w:rPr>
      <w:sz w:val="20"/>
      <w:szCs w:val="20"/>
    </w:rPr>
  </w:style>
  <w:style w:type="paragraph" w:styleId="TOC6">
    <w:name w:val="toc 6"/>
    <w:basedOn w:val="Normal"/>
    <w:next w:val="Normal"/>
    <w:autoRedefine/>
    <w:uiPriority w:val="39"/>
    <w:unhideWhenUsed/>
    <w:rsid w:val="00950118"/>
    <w:pPr>
      <w:spacing w:after="0"/>
      <w:ind w:left="1100"/>
    </w:pPr>
    <w:rPr>
      <w:sz w:val="20"/>
      <w:szCs w:val="20"/>
    </w:rPr>
  </w:style>
  <w:style w:type="paragraph" w:styleId="TOC7">
    <w:name w:val="toc 7"/>
    <w:basedOn w:val="Normal"/>
    <w:next w:val="Normal"/>
    <w:autoRedefine/>
    <w:uiPriority w:val="39"/>
    <w:unhideWhenUsed/>
    <w:rsid w:val="00950118"/>
    <w:pPr>
      <w:spacing w:after="0"/>
      <w:ind w:left="1320"/>
    </w:pPr>
    <w:rPr>
      <w:sz w:val="20"/>
      <w:szCs w:val="20"/>
    </w:rPr>
  </w:style>
  <w:style w:type="paragraph" w:styleId="TOC8">
    <w:name w:val="toc 8"/>
    <w:basedOn w:val="Normal"/>
    <w:next w:val="Normal"/>
    <w:autoRedefine/>
    <w:uiPriority w:val="39"/>
    <w:unhideWhenUsed/>
    <w:rsid w:val="00950118"/>
    <w:pPr>
      <w:spacing w:after="0"/>
      <w:ind w:left="1540"/>
    </w:pPr>
    <w:rPr>
      <w:sz w:val="20"/>
      <w:szCs w:val="20"/>
    </w:rPr>
  </w:style>
  <w:style w:type="paragraph" w:styleId="TOC9">
    <w:name w:val="toc 9"/>
    <w:basedOn w:val="Normal"/>
    <w:next w:val="Normal"/>
    <w:autoRedefine/>
    <w:uiPriority w:val="39"/>
    <w:unhideWhenUsed/>
    <w:rsid w:val="00950118"/>
    <w:pPr>
      <w:spacing w:after="0"/>
      <w:ind w:left="1760"/>
    </w:pPr>
    <w:rPr>
      <w:sz w:val="20"/>
      <w:szCs w:val="20"/>
    </w:rPr>
  </w:style>
  <w:style w:type="paragraph" w:styleId="ListParagraph">
    <w:name w:val="List Paragraph"/>
    <w:basedOn w:val="Normal"/>
    <w:uiPriority w:val="34"/>
    <w:unhideWhenUsed/>
    <w:qFormat/>
    <w:rsid w:val="00B95B69"/>
    <w:pPr>
      <w:ind w:left="720"/>
      <w:contextualSpacing/>
    </w:pPr>
  </w:style>
  <w:style w:type="character" w:styleId="Hyperlink">
    <w:name w:val="Hyperlink"/>
    <w:basedOn w:val="DefaultParagraphFont"/>
    <w:uiPriority w:val="99"/>
    <w:unhideWhenUsed/>
    <w:rsid w:val="006B51A8"/>
    <w:rPr>
      <w:color w:val="F7B61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almer\AppData\Local\Temp\TS103992044.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E43AC2-5035-447C-910C-1EC8594CDC2F}">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2016-12-15T00:00:00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C5A7A1BB-3837-474A-A74A-9CA89A68A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TS103992044</Template>
  <TotalTime>698</TotalTime>
  <Pages>8</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Proposal</vt:lpstr>
    </vt:vector>
  </TitlesOfParts>
  <Company>Harrisburg University</Company>
  <LinksUpToDate>false</LinksUpToDate>
  <CharactersWithSpaces>12829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 survival horror digital game for the hit series the walking dead</dc:subject>
  <dc:creator>Grant, Gabe, Adrian, Jordan</dc:creator>
  <cp:keywords/>
  <cp:lastModifiedBy>Grant Hoover</cp:lastModifiedBy>
  <cp:revision>86</cp:revision>
  <dcterms:created xsi:type="dcterms:W3CDTF">2016-02-12T00:35:00Z</dcterms:created>
  <dcterms:modified xsi:type="dcterms:W3CDTF">2016-02-14T04:26:00Z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